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5014" w14:textId="77777777" w:rsidR="00F7090D" w:rsidRPr="00B1546E" w:rsidRDefault="00F7090D" w:rsidP="00F7090D">
      <w:pPr>
        <w:jc w:val="center"/>
        <w:rPr>
          <w:rStyle w:val="English"/>
        </w:rPr>
      </w:pPr>
    </w:p>
    <w:p w14:paraId="3384CC09" w14:textId="77777777" w:rsidR="00F7090D" w:rsidRDefault="00F7090D" w:rsidP="00F7090D">
      <w:pPr>
        <w:jc w:val="center"/>
        <w:rPr>
          <w:rFonts w:ascii="Linotype Univers 430 Regular" w:hAnsi="Linotype Univers 430 Regular"/>
          <w:sz w:val="22"/>
          <w:szCs w:val="22"/>
        </w:rPr>
      </w:pPr>
    </w:p>
    <w:p w14:paraId="089434AA" w14:textId="77777777" w:rsidR="00F7090D" w:rsidRDefault="00F7090D" w:rsidP="00F7090D">
      <w:pPr>
        <w:jc w:val="center"/>
        <w:rPr>
          <w:rFonts w:ascii="Linotype Univers 430 Regular" w:hAnsi="Linotype Univers 430 Regular"/>
          <w:sz w:val="22"/>
          <w:szCs w:val="22"/>
        </w:rPr>
      </w:pPr>
    </w:p>
    <w:p w14:paraId="38B5047F" w14:textId="77777777" w:rsidR="00F7090D" w:rsidRDefault="00F7090D" w:rsidP="00F7090D">
      <w:pPr>
        <w:jc w:val="center"/>
        <w:rPr>
          <w:rFonts w:ascii="Linotype Univers 430 Regular" w:hAnsi="Linotype Univers 430 Regular"/>
          <w:sz w:val="22"/>
          <w:szCs w:val="22"/>
        </w:rPr>
      </w:pPr>
    </w:p>
    <w:p w14:paraId="137A5275" w14:textId="77777777" w:rsidR="00F7090D" w:rsidRPr="00213752" w:rsidRDefault="00F7090D" w:rsidP="00F7090D">
      <w:pPr>
        <w:spacing w:after="0"/>
        <w:jc w:val="center"/>
        <w:rPr>
          <w:rFonts w:asciiTheme="minorHAnsi" w:hAnsiTheme="minorHAnsi"/>
          <w:sz w:val="72"/>
          <w:szCs w:val="72"/>
        </w:rPr>
      </w:pPr>
      <w:r w:rsidRPr="00213752">
        <w:rPr>
          <w:rFonts w:asciiTheme="minorHAnsi" w:hAnsiTheme="minorHAnsi"/>
          <w:sz w:val="72"/>
          <w:szCs w:val="72"/>
        </w:rPr>
        <w:t>Hausarbeit</w:t>
      </w:r>
      <w:r w:rsidR="00F0021B" w:rsidRPr="00213752">
        <w:rPr>
          <w:rFonts w:asciiTheme="minorHAnsi" w:hAnsiTheme="minorHAnsi"/>
          <w:sz w:val="72"/>
          <w:szCs w:val="72"/>
        </w:rPr>
        <w:t xml:space="preserve"> </w:t>
      </w:r>
    </w:p>
    <w:p w14:paraId="56BA0F92" w14:textId="77777777" w:rsidR="00F7090D" w:rsidRPr="00213752" w:rsidRDefault="00F7090D" w:rsidP="00F7090D">
      <w:pPr>
        <w:spacing w:after="0"/>
        <w:jc w:val="center"/>
        <w:rPr>
          <w:rFonts w:asciiTheme="minorHAnsi" w:hAnsiTheme="minorHAnsi"/>
        </w:rPr>
      </w:pPr>
    </w:p>
    <w:p w14:paraId="3AF42F4D" w14:textId="77777777" w:rsidR="00F7090D" w:rsidRPr="00213752" w:rsidRDefault="00F7090D" w:rsidP="00F7090D">
      <w:pPr>
        <w:spacing w:after="0"/>
        <w:jc w:val="center"/>
        <w:rPr>
          <w:rFonts w:asciiTheme="minorHAnsi" w:hAnsiTheme="minorHAnsi"/>
          <w:sz w:val="28"/>
          <w:szCs w:val="28"/>
        </w:rPr>
      </w:pPr>
      <w:r w:rsidRPr="00213752">
        <w:rPr>
          <w:rFonts w:asciiTheme="minorHAnsi" w:hAnsiTheme="minorHAnsi"/>
          <w:sz w:val="28"/>
          <w:szCs w:val="28"/>
        </w:rPr>
        <w:t xml:space="preserve">im Modul </w:t>
      </w:r>
      <w:r w:rsidR="00B1546E">
        <w:rPr>
          <w:rFonts w:asciiTheme="minorHAnsi" w:hAnsiTheme="minorHAnsi"/>
          <w:sz w:val="28"/>
          <w:szCs w:val="28"/>
        </w:rPr>
        <w:t>34</w:t>
      </w:r>
    </w:p>
    <w:p w14:paraId="44C77FF4" w14:textId="77777777" w:rsidR="00F7090D" w:rsidRPr="00213752" w:rsidRDefault="00F7090D" w:rsidP="00F7090D">
      <w:pPr>
        <w:spacing w:after="0"/>
        <w:jc w:val="center"/>
        <w:rPr>
          <w:rFonts w:asciiTheme="minorHAnsi" w:hAnsiTheme="minorHAnsi"/>
          <w:sz w:val="44"/>
          <w:szCs w:val="44"/>
        </w:rPr>
      </w:pPr>
      <w:r w:rsidRPr="00213752">
        <w:rPr>
          <w:rFonts w:asciiTheme="minorHAnsi" w:hAnsiTheme="minorHAnsi"/>
          <w:sz w:val="44"/>
          <w:szCs w:val="44"/>
        </w:rPr>
        <w:t>Modellierung betrieblicher Informationssysteme</w:t>
      </w:r>
    </w:p>
    <w:p w14:paraId="34848B75" w14:textId="77777777" w:rsidR="00B22F33" w:rsidRPr="00213752" w:rsidRDefault="00B22F33" w:rsidP="00F7090D">
      <w:pPr>
        <w:spacing w:after="0"/>
        <w:jc w:val="center"/>
        <w:rPr>
          <w:rFonts w:asciiTheme="minorHAnsi" w:hAnsiTheme="minorHAnsi"/>
          <w:sz w:val="28"/>
          <w:szCs w:val="44"/>
        </w:rPr>
      </w:pPr>
    </w:p>
    <w:p w14:paraId="5BE6DCD9" w14:textId="77777777" w:rsidR="001F2793" w:rsidRPr="00213752" w:rsidRDefault="001F2793" w:rsidP="00F7090D">
      <w:pPr>
        <w:spacing w:after="0"/>
        <w:jc w:val="center"/>
        <w:rPr>
          <w:rFonts w:asciiTheme="minorHAnsi" w:hAnsiTheme="minorHAnsi"/>
          <w:sz w:val="28"/>
          <w:szCs w:val="44"/>
        </w:rPr>
      </w:pPr>
      <w:r w:rsidRPr="00213752">
        <w:rPr>
          <w:rFonts w:asciiTheme="minorHAnsi" w:hAnsiTheme="minorHAnsi"/>
          <w:sz w:val="28"/>
          <w:szCs w:val="44"/>
        </w:rPr>
        <w:t xml:space="preserve">Studiengang </w:t>
      </w:r>
      <w:r w:rsidR="00B1546E">
        <w:rPr>
          <w:rFonts w:asciiTheme="minorHAnsi" w:hAnsiTheme="minorHAnsi"/>
          <w:sz w:val="28"/>
          <w:szCs w:val="44"/>
        </w:rPr>
        <w:t>Wirtschaftsinformatik B. Sc.</w:t>
      </w:r>
    </w:p>
    <w:p w14:paraId="42B34666" w14:textId="77777777" w:rsidR="001F2793" w:rsidRPr="00213752" w:rsidRDefault="001F2793" w:rsidP="001F2793">
      <w:pPr>
        <w:spacing w:after="0"/>
        <w:rPr>
          <w:rFonts w:asciiTheme="minorHAnsi" w:hAnsiTheme="minorHAnsi"/>
          <w:sz w:val="44"/>
          <w:szCs w:val="44"/>
        </w:rPr>
      </w:pPr>
    </w:p>
    <w:p w14:paraId="72A0A186" w14:textId="77777777" w:rsidR="00F7090D" w:rsidRPr="00213752" w:rsidRDefault="00F7090D" w:rsidP="00F7090D">
      <w:pPr>
        <w:spacing w:after="0"/>
        <w:jc w:val="center"/>
        <w:rPr>
          <w:rFonts w:asciiTheme="minorHAnsi" w:hAnsiTheme="minorHAnsi"/>
        </w:rPr>
      </w:pPr>
    </w:p>
    <w:p w14:paraId="17619628" w14:textId="77777777" w:rsidR="00F7090D" w:rsidRPr="00213752" w:rsidRDefault="00F7090D" w:rsidP="00F7090D">
      <w:pPr>
        <w:spacing w:after="0"/>
        <w:jc w:val="center"/>
        <w:rPr>
          <w:rFonts w:asciiTheme="minorHAnsi" w:hAnsiTheme="minorHAnsi"/>
          <w:sz w:val="28"/>
          <w:szCs w:val="28"/>
        </w:rPr>
      </w:pPr>
      <w:r w:rsidRPr="00213752">
        <w:rPr>
          <w:rFonts w:asciiTheme="minorHAnsi" w:hAnsiTheme="minorHAnsi"/>
          <w:sz w:val="28"/>
          <w:szCs w:val="28"/>
        </w:rPr>
        <w:t>Thema</w:t>
      </w:r>
    </w:p>
    <w:p w14:paraId="15CA3568" w14:textId="531CA7AE" w:rsidR="00F7090D" w:rsidRPr="00213752" w:rsidRDefault="770A4995" w:rsidP="00F7090D">
      <w:pPr>
        <w:spacing w:after="0"/>
        <w:jc w:val="center"/>
        <w:rPr>
          <w:rFonts w:asciiTheme="minorHAnsi" w:hAnsiTheme="minorHAnsi"/>
          <w:sz w:val="44"/>
          <w:szCs w:val="44"/>
        </w:rPr>
      </w:pPr>
      <w:r w:rsidRPr="28512550">
        <w:rPr>
          <w:rFonts w:asciiTheme="minorHAnsi" w:hAnsiTheme="minorHAnsi"/>
          <w:sz w:val="44"/>
          <w:szCs w:val="44"/>
        </w:rPr>
        <w:t>Reservierung</w:t>
      </w:r>
    </w:p>
    <w:p w14:paraId="096F8517" w14:textId="77777777" w:rsidR="00F7090D" w:rsidRPr="00213752" w:rsidRDefault="00F7090D" w:rsidP="00F7090D">
      <w:pPr>
        <w:spacing w:after="0"/>
        <w:jc w:val="center"/>
        <w:rPr>
          <w:rFonts w:asciiTheme="minorHAnsi" w:hAnsiTheme="minorHAnsi"/>
        </w:rPr>
      </w:pPr>
    </w:p>
    <w:p w14:paraId="16518093" w14:textId="77777777" w:rsidR="001F2793" w:rsidRPr="00213752" w:rsidRDefault="001F2793" w:rsidP="00F7090D">
      <w:pPr>
        <w:spacing w:after="0"/>
        <w:jc w:val="center"/>
        <w:rPr>
          <w:rFonts w:asciiTheme="minorHAnsi" w:hAnsiTheme="minorHAnsi"/>
        </w:rPr>
      </w:pPr>
    </w:p>
    <w:p w14:paraId="4FBE4A3D" w14:textId="77777777" w:rsidR="001F2793" w:rsidRPr="00213752" w:rsidRDefault="001F2793" w:rsidP="00F7090D">
      <w:pPr>
        <w:spacing w:after="0"/>
        <w:jc w:val="center"/>
        <w:rPr>
          <w:rFonts w:asciiTheme="minorHAnsi" w:hAnsiTheme="minorHAnsi"/>
        </w:rPr>
      </w:pPr>
    </w:p>
    <w:p w14:paraId="5232E0E6" w14:textId="77777777" w:rsidR="00B22F33" w:rsidRPr="00213752" w:rsidRDefault="00B22F33" w:rsidP="00F7090D">
      <w:pPr>
        <w:spacing w:after="0"/>
        <w:jc w:val="center"/>
        <w:rPr>
          <w:rFonts w:asciiTheme="minorHAnsi" w:hAnsiTheme="minorHAnsi"/>
        </w:rPr>
      </w:pPr>
    </w:p>
    <w:p w14:paraId="04EAB020" w14:textId="77777777" w:rsidR="001F2793" w:rsidRPr="00213752" w:rsidRDefault="001F2793" w:rsidP="00F7090D">
      <w:pPr>
        <w:spacing w:after="0"/>
        <w:jc w:val="center"/>
        <w:rPr>
          <w:rFonts w:asciiTheme="minorHAnsi" w:hAnsiTheme="minorHAnsi"/>
        </w:rPr>
      </w:pPr>
    </w:p>
    <w:p w14:paraId="3A736390" w14:textId="77777777" w:rsidR="001F2793" w:rsidRPr="00213752" w:rsidRDefault="001F2793" w:rsidP="00F7090D">
      <w:pPr>
        <w:spacing w:after="0"/>
        <w:jc w:val="center"/>
        <w:rPr>
          <w:rFonts w:asciiTheme="minorHAnsi" w:hAnsiTheme="minorHAnsi"/>
        </w:rPr>
      </w:pPr>
    </w:p>
    <w:p w14:paraId="77BF5E08" w14:textId="77777777" w:rsidR="00F7090D" w:rsidRPr="00213752" w:rsidRDefault="00F7090D" w:rsidP="00F7090D">
      <w:pPr>
        <w:spacing w:after="0"/>
        <w:jc w:val="center"/>
        <w:rPr>
          <w:rFonts w:asciiTheme="minorHAnsi" w:hAnsiTheme="minorHAnsi"/>
        </w:rPr>
      </w:pPr>
    </w:p>
    <w:p w14:paraId="03874721" w14:textId="77777777" w:rsidR="00F7090D" w:rsidRPr="00213752" w:rsidRDefault="00F7090D" w:rsidP="00F7090D">
      <w:pPr>
        <w:jc w:val="center"/>
        <w:rPr>
          <w:rFonts w:asciiTheme="minorHAnsi" w:hAnsiTheme="minorHAnsi"/>
          <w:sz w:val="28"/>
          <w:szCs w:val="28"/>
        </w:rPr>
      </w:pPr>
      <w:r w:rsidRPr="00213752">
        <w:rPr>
          <w:rFonts w:asciiTheme="minorHAnsi" w:hAnsiTheme="minorHAnsi"/>
          <w:sz w:val="28"/>
          <w:szCs w:val="28"/>
        </w:rPr>
        <w:t>Vorgelegt von:</w:t>
      </w:r>
    </w:p>
    <w:p w14:paraId="77C077F4" w14:textId="77777777" w:rsidR="00F0021B" w:rsidRPr="00213752" w:rsidRDefault="00F0021B" w:rsidP="00F7090D">
      <w:pPr>
        <w:jc w:val="center"/>
        <w:rPr>
          <w:rFonts w:asciiTheme="minorHAnsi" w:hAnsiTheme="minorHAnsi"/>
          <w:sz w:val="28"/>
          <w:szCs w:val="28"/>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071"/>
        <w:gridCol w:w="3071"/>
      </w:tblGrid>
      <w:tr w:rsidR="008C4595" w:rsidRPr="00213752" w14:paraId="3E3F1260" w14:textId="77777777" w:rsidTr="001F2793">
        <w:trPr>
          <w:trHeight w:val="503"/>
        </w:trPr>
        <w:tc>
          <w:tcPr>
            <w:tcW w:w="9212" w:type="dxa"/>
            <w:gridSpan w:val="3"/>
            <w:tcMar>
              <w:top w:w="57" w:type="dxa"/>
              <w:left w:w="57" w:type="dxa"/>
              <w:bottom w:w="57" w:type="dxa"/>
              <w:right w:w="57" w:type="dxa"/>
            </w:tcMar>
          </w:tcPr>
          <w:p w14:paraId="2DC6C9F9" w14:textId="2D689844" w:rsidR="001F2793" w:rsidRPr="00213752" w:rsidRDefault="001F2793" w:rsidP="001F2793">
            <w:pPr>
              <w:spacing w:after="0"/>
              <w:jc w:val="center"/>
              <w:rPr>
                <w:rFonts w:asciiTheme="minorHAnsi" w:hAnsiTheme="minorHAnsi"/>
              </w:rPr>
            </w:pPr>
            <w:r w:rsidRPr="70FD6E82">
              <w:rPr>
                <w:rFonts w:asciiTheme="minorHAnsi" w:hAnsiTheme="minorHAnsi"/>
                <w:sz w:val="36"/>
                <w:szCs w:val="36"/>
              </w:rPr>
              <w:t xml:space="preserve">Team </w:t>
            </w:r>
            <w:r w:rsidR="379608CC" w:rsidRPr="0A441B3B">
              <w:rPr>
                <w:rFonts w:asciiTheme="minorHAnsi" w:hAnsiTheme="minorHAnsi"/>
                <w:sz w:val="36"/>
                <w:szCs w:val="36"/>
              </w:rPr>
              <w:t>8</w:t>
            </w:r>
          </w:p>
        </w:tc>
      </w:tr>
      <w:tr w:rsidR="003D7969" w:rsidRPr="005E48DE" w14:paraId="075B3037" w14:textId="77777777" w:rsidTr="001F2793">
        <w:trPr>
          <w:trHeight w:val="503"/>
        </w:trPr>
        <w:tc>
          <w:tcPr>
            <w:tcW w:w="3070" w:type="dxa"/>
            <w:tcMar>
              <w:top w:w="57" w:type="dxa"/>
              <w:left w:w="57" w:type="dxa"/>
              <w:bottom w:w="57" w:type="dxa"/>
              <w:right w:w="57" w:type="dxa"/>
            </w:tcMar>
          </w:tcPr>
          <w:p w14:paraId="18194BB6" w14:textId="684C835E" w:rsidR="379608CC" w:rsidRDefault="379608CC" w:rsidP="5CB28C7F">
            <w:pPr>
              <w:spacing w:line="259" w:lineRule="auto"/>
              <w:jc w:val="center"/>
            </w:pPr>
            <w:r w:rsidRPr="703E4729">
              <w:rPr>
                <w:rFonts w:asciiTheme="minorHAnsi" w:hAnsiTheme="minorHAnsi"/>
              </w:rPr>
              <w:t xml:space="preserve">Kerem Celal </w:t>
            </w:r>
            <w:r w:rsidRPr="045B9765">
              <w:rPr>
                <w:rFonts w:asciiTheme="minorHAnsi" w:hAnsiTheme="minorHAnsi"/>
              </w:rPr>
              <w:t>Babacan</w:t>
            </w:r>
          </w:p>
          <w:p w14:paraId="5AE421C0" w14:textId="4EA4BAA5" w:rsidR="00F0021B" w:rsidRPr="00213752" w:rsidRDefault="00F0021B" w:rsidP="001F2793">
            <w:pPr>
              <w:jc w:val="center"/>
              <w:rPr>
                <w:rFonts w:asciiTheme="minorHAnsi" w:hAnsiTheme="minorHAnsi"/>
              </w:rPr>
            </w:pPr>
            <w:r w:rsidRPr="045B9765">
              <w:rPr>
                <w:rFonts w:asciiTheme="minorHAnsi" w:hAnsiTheme="minorHAnsi"/>
              </w:rPr>
              <w:t xml:space="preserve">Matrikel-Nr.: </w:t>
            </w:r>
            <w:r w:rsidR="67AD00C1" w:rsidRPr="7931F1B8">
              <w:rPr>
                <w:rFonts w:asciiTheme="minorHAnsi" w:hAnsiTheme="minorHAnsi"/>
              </w:rPr>
              <w:t>145</w:t>
            </w:r>
            <w:r w:rsidR="005E48DE">
              <w:rPr>
                <w:rFonts w:asciiTheme="minorHAnsi" w:hAnsiTheme="minorHAnsi"/>
              </w:rPr>
              <w:t>****</w:t>
            </w:r>
          </w:p>
        </w:tc>
        <w:tc>
          <w:tcPr>
            <w:tcW w:w="3071" w:type="dxa"/>
            <w:tcMar>
              <w:top w:w="57" w:type="dxa"/>
              <w:left w:w="57" w:type="dxa"/>
              <w:bottom w:w="57" w:type="dxa"/>
              <w:right w:w="57" w:type="dxa"/>
            </w:tcMar>
          </w:tcPr>
          <w:p w14:paraId="7CEF99D0" w14:textId="057CCF46" w:rsidR="00F0021B" w:rsidRPr="00213752" w:rsidRDefault="67AD00C1" w:rsidP="001F2793">
            <w:pPr>
              <w:jc w:val="center"/>
              <w:rPr>
                <w:rFonts w:asciiTheme="minorHAnsi" w:hAnsiTheme="minorHAnsi"/>
              </w:rPr>
            </w:pPr>
            <w:r w:rsidRPr="46F4FF20">
              <w:rPr>
                <w:rFonts w:asciiTheme="minorHAnsi" w:hAnsiTheme="minorHAnsi"/>
              </w:rPr>
              <w:t xml:space="preserve">Sana </w:t>
            </w:r>
            <w:r w:rsidRPr="647401BF">
              <w:rPr>
                <w:rFonts w:asciiTheme="minorHAnsi" w:hAnsiTheme="minorHAnsi"/>
              </w:rPr>
              <w:t>Meersaed</w:t>
            </w:r>
          </w:p>
          <w:p w14:paraId="0EECC351" w14:textId="6C5883BD" w:rsidR="00F0021B" w:rsidRPr="00213752" w:rsidRDefault="00F0021B" w:rsidP="001F2793">
            <w:pPr>
              <w:jc w:val="center"/>
              <w:rPr>
                <w:rFonts w:asciiTheme="minorHAnsi" w:hAnsiTheme="minorHAnsi"/>
              </w:rPr>
            </w:pPr>
            <w:r w:rsidRPr="4424868A">
              <w:rPr>
                <w:rFonts w:asciiTheme="minorHAnsi" w:hAnsiTheme="minorHAnsi"/>
              </w:rPr>
              <w:t xml:space="preserve">Matrikel-Nr.: </w:t>
            </w:r>
            <w:r w:rsidR="39E27BAB" w:rsidRPr="01476585">
              <w:rPr>
                <w:rFonts w:asciiTheme="minorHAnsi" w:hAnsiTheme="minorHAnsi"/>
              </w:rPr>
              <w:t>145</w:t>
            </w:r>
            <w:r w:rsidR="005E48DE">
              <w:rPr>
                <w:rFonts w:asciiTheme="minorHAnsi" w:hAnsiTheme="minorHAnsi"/>
              </w:rPr>
              <w:t>****</w:t>
            </w:r>
          </w:p>
        </w:tc>
        <w:tc>
          <w:tcPr>
            <w:tcW w:w="3071" w:type="dxa"/>
            <w:tcMar>
              <w:top w:w="57" w:type="dxa"/>
              <w:left w:w="57" w:type="dxa"/>
              <w:bottom w:w="57" w:type="dxa"/>
              <w:right w:w="57" w:type="dxa"/>
            </w:tcMar>
          </w:tcPr>
          <w:p w14:paraId="2C0DAC8E" w14:textId="04F153F3" w:rsidR="00F0021B" w:rsidRPr="005E48DE" w:rsidRDefault="39E27BAB" w:rsidP="001F2793">
            <w:pPr>
              <w:jc w:val="center"/>
              <w:rPr>
                <w:rFonts w:asciiTheme="minorHAnsi" w:hAnsiTheme="minorHAnsi"/>
                <w:lang w:val="en-US"/>
              </w:rPr>
            </w:pPr>
            <w:r w:rsidRPr="005E48DE">
              <w:rPr>
                <w:rFonts w:asciiTheme="minorHAnsi" w:hAnsiTheme="minorHAnsi"/>
                <w:lang w:val="en-US"/>
              </w:rPr>
              <w:t>Muhammed Emin Cicek</w:t>
            </w:r>
          </w:p>
          <w:p w14:paraId="23A18AEB" w14:textId="400E64D0" w:rsidR="00F0021B" w:rsidRPr="005E48DE" w:rsidRDefault="00F0021B" w:rsidP="001F2793">
            <w:pPr>
              <w:jc w:val="center"/>
              <w:rPr>
                <w:rFonts w:asciiTheme="minorHAnsi" w:hAnsiTheme="minorHAnsi"/>
                <w:lang w:val="en-US"/>
              </w:rPr>
            </w:pPr>
            <w:r w:rsidRPr="005E48DE">
              <w:rPr>
                <w:rFonts w:asciiTheme="minorHAnsi" w:hAnsiTheme="minorHAnsi"/>
                <w:lang w:val="en-US"/>
              </w:rPr>
              <w:t xml:space="preserve">Matrikel-Nr.: </w:t>
            </w:r>
            <w:r w:rsidR="3966952D" w:rsidRPr="005E48DE">
              <w:rPr>
                <w:rFonts w:asciiTheme="minorHAnsi" w:hAnsiTheme="minorHAnsi"/>
                <w:lang w:val="en-US"/>
              </w:rPr>
              <w:t>153</w:t>
            </w:r>
            <w:r w:rsidR="005E48DE">
              <w:rPr>
                <w:rFonts w:asciiTheme="minorHAnsi" w:hAnsiTheme="minorHAnsi"/>
                <w:lang w:val="en-US"/>
              </w:rPr>
              <w:t>****</w:t>
            </w:r>
          </w:p>
        </w:tc>
      </w:tr>
    </w:tbl>
    <w:p w14:paraId="50557576" w14:textId="77777777" w:rsidR="00F0021B" w:rsidRPr="005E48DE" w:rsidRDefault="00F0021B" w:rsidP="00F7090D">
      <w:pPr>
        <w:jc w:val="center"/>
        <w:rPr>
          <w:rFonts w:asciiTheme="minorHAnsi" w:hAnsiTheme="minorHAnsi"/>
          <w:lang w:val="en-US"/>
        </w:rPr>
      </w:pPr>
    </w:p>
    <w:p w14:paraId="798814A4" w14:textId="77777777" w:rsidR="00F0021B" w:rsidRPr="005E48DE" w:rsidRDefault="00F0021B" w:rsidP="00F7090D">
      <w:pPr>
        <w:jc w:val="center"/>
        <w:rPr>
          <w:rFonts w:asciiTheme="minorHAnsi" w:hAnsiTheme="minorHAnsi"/>
          <w:lang w:val="en-US"/>
        </w:rPr>
      </w:pPr>
    </w:p>
    <w:p w14:paraId="748CE38B" w14:textId="77777777" w:rsidR="00F0021B" w:rsidRPr="005E48DE" w:rsidRDefault="00F0021B" w:rsidP="00F7090D">
      <w:pPr>
        <w:jc w:val="center"/>
        <w:rPr>
          <w:rFonts w:asciiTheme="minorHAnsi" w:hAnsiTheme="minorHAnsi"/>
          <w:lang w:val="en-US"/>
        </w:rPr>
      </w:pPr>
    </w:p>
    <w:p w14:paraId="5C023106" w14:textId="77777777" w:rsidR="00F0021B" w:rsidRPr="005E48DE" w:rsidRDefault="00F0021B" w:rsidP="00F7090D">
      <w:pPr>
        <w:spacing w:after="0"/>
        <w:jc w:val="center"/>
        <w:rPr>
          <w:rFonts w:asciiTheme="minorHAnsi" w:hAnsiTheme="minorHAnsi"/>
          <w:lang w:val="en-US"/>
        </w:rPr>
      </w:pPr>
    </w:p>
    <w:p w14:paraId="5B1F91D0" w14:textId="77777777" w:rsidR="00F7090D" w:rsidRPr="00213752" w:rsidRDefault="00F0021B" w:rsidP="00F7090D">
      <w:pPr>
        <w:spacing w:after="0"/>
        <w:rPr>
          <w:rFonts w:asciiTheme="minorHAnsi" w:hAnsiTheme="minorHAnsi"/>
        </w:rPr>
      </w:pPr>
      <w:r w:rsidRPr="00213752">
        <w:rPr>
          <w:rFonts w:asciiTheme="minorHAnsi" w:hAnsiTheme="minorHAnsi"/>
        </w:rPr>
        <w:t>Themensteller</w:t>
      </w:r>
      <w:r w:rsidR="00F7090D" w:rsidRPr="00213752">
        <w:rPr>
          <w:rFonts w:asciiTheme="minorHAnsi" w:hAnsiTheme="minorHAnsi"/>
        </w:rPr>
        <w:t>:</w:t>
      </w:r>
      <w:r w:rsidR="00F7090D" w:rsidRPr="00213752">
        <w:rPr>
          <w:rFonts w:asciiTheme="minorHAnsi" w:hAnsiTheme="minorHAnsi"/>
        </w:rPr>
        <w:tab/>
      </w:r>
      <w:r w:rsidR="00B1546E">
        <w:rPr>
          <w:rFonts w:asciiTheme="minorHAnsi" w:hAnsiTheme="minorHAnsi"/>
        </w:rPr>
        <w:t>Prof. Dr. Ralf Banning</w:t>
      </w:r>
    </w:p>
    <w:p w14:paraId="6529C236" w14:textId="727A778F" w:rsidR="00F7090D" w:rsidRPr="00213752" w:rsidRDefault="001F2793" w:rsidP="00F7090D">
      <w:pPr>
        <w:spacing w:after="0"/>
        <w:rPr>
          <w:rFonts w:asciiTheme="minorHAnsi" w:hAnsiTheme="minorHAnsi"/>
        </w:rPr>
      </w:pPr>
      <w:r w:rsidRPr="00213752">
        <w:rPr>
          <w:rFonts w:asciiTheme="minorHAnsi" w:hAnsiTheme="minorHAnsi"/>
        </w:rPr>
        <w:t xml:space="preserve">Abgabedatum: </w:t>
      </w:r>
      <w:r>
        <w:tab/>
      </w:r>
      <w:r w:rsidR="414E21F2" w:rsidRPr="2597CB8F">
        <w:rPr>
          <w:rFonts w:asciiTheme="minorHAnsi" w:hAnsiTheme="minorHAnsi"/>
        </w:rPr>
        <w:t>20. Februar 2026</w:t>
      </w:r>
    </w:p>
    <w:p w14:paraId="0E0C6FCE" w14:textId="77777777" w:rsidR="001F2793" w:rsidRPr="00213752" w:rsidRDefault="001F2793">
      <w:pPr>
        <w:spacing w:after="0"/>
      </w:pPr>
      <w:r w:rsidRPr="00213752">
        <w:br w:type="page"/>
      </w:r>
    </w:p>
    <w:sdt>
      <w:sdtPr>
        <w:rPr>
          <w:rFonts w:eastAsia="Times New Roman" w:cs="Times New Roman"/>
          <w:b w:val="0"/>
          <w:bCs w:val="0"/>
          <w:color w:val="auto"/>
          <w:sz w:val="24"/>
          <w:szCs w:val="24"/>
          <w:lang w:eastAsia="en-US"/>
        </w:rPr>
        <w:id w:val="1120262801"/>
        <w:docPartObj>
          <w:docPartGallery w:val="Table of Contents"/>
          <w:docPartUnique/>
        </w:docPartObj>
      </w:sdtPr>
      <w:sdtContent>
        <w:p w14:paraId="0E29F1AE" w14:textId="77777777" w:rsidR="00D646D1" w:rsidRDefault="00D646D1" w:rsidP="00D646D1">
          <w:pPr>
            <w:pStyle w:val="Inhaltsverzeichnisberschrift"/>
          </w:pPr>
          <w:r>
            <w:t>Inhalt</w:t>
          </w:r>
        </w:p>
        <w:p w14:paraId="1F4863B5" w14:textId="0474A928" w:rsidR="00E73EC1" w:rsidRDefault="16A5A753">
          <w:pPr>
            <w:pStyle w:val="Verzeichnis1"/>
            <w:tabs>
              <w:tab w:val="left" w:pos="480"/>
              <w:tab w:val="right" w:leader="dot" w:pos="9344"/>
            </w:tabs>
            <w:rPr>
              <w:rFonts w:asciiTheme="minorHAnsi" w:eastAsiaTheme="minorEastAsia" w:hAnsiTheme="minorHAnsi" w:cstheme="minorBidi"/>
              <w:noProof/>
              <w:kern w:val="2"/>
              <w:lang w:eastAsia="de-DE"/>
              <w14:ligatures w14:val="standardContextual"/>
            </w:rPr>
          </w:pPr>
          <w:r>
            <w:fldChar w:fldCharType="begin"/>
          </w:r>
          <w:r w:rsidR="30AF9979">
            <w:instrText>TOC \o "1-3" \z \u \h</w:instrText>
          </w:r>
          <w:r>
            <w:fldChar w:fldCharType="separate"/>
          </w:r>
          <w:hyperlink w:anchor="_Toc222516194" w:history="1">
            <w:r w:rsidR="00E73EC1" w:rsidRPr="002B43F9">
              <w:rPr>
                <w:rStyle w:val="Hyperlink"/>
                <w:rFonts w:eastAsia="MS Gothic"/>
                <w:noProof/>
              </w:rPr>
              <w:t>1</w:t>
            </w:r>
            <w:r w:rsidR="00E73EC1">
              <w:rPr>
                <w:rFonts w:asciiTheme="minorHAnsi" w:eastAsiaTheme="minorEastAsia" w:hAnsiTheme="minorHAnsi" w:cstheme="minorBidi"/>
                <w:noProof/>
                <w:kern w:val="2"/>
                <w:lang w:eastAsia="de-DE"/>
                <w14:ligatures w14:val="standardContextual"/>
              </w:rPr>
              <w:tab/>
            </w:r>
            <w:r w:rsidR="00E73EC1" w:rsidRPr="002B43F9">
              <w:rPr>
                <w:rStyle w:val="Hyperlink"/>
                <w:rFonts w:eastAsia="MS Gothic"/>
                <w:noProof/>
              </w:rPr>
              <w:t>Einleitung</w:t>
            </w:r>
            <w:r w:rsidR="00E73EC1">
              <w:rPr>
                <w:noProof/>
                <w:webHidden/>
              </w:rPr>
              <w:tab/>
            </w:r>
            <w:r w:rsidR="00E73EC1">
              <w:rPr>
                <w:noProof/>
                <w:webHidden/>
              </w:rPr>
              <w:fldChar w:fldCharType="begin"/>
            </w:r>
            <w:r w:rsidR="00E73EC1">
              <w:rPr>
                <w:noProof/>
                <w:webHidden/>
              </w:rPr>
              <w:instrText xml:space="preserve"> PAGEREF _Toc222516194 \h </w:instrText>
            </w:r>
            <w:r w:rsidR="00E73EC1">
              <w:rPr>
                <w:noProof/>
                <w:webHidden/>
              </w:rPr>
            </w:r>
            <w:r w:rsidR="00E73EC1">
              <w:rPr>
                <w:noProof/>
                <w:webHidden/>
              </w:rPr>
              <w:fldChar w:fldCharType="separate"/>
            </w:r>
            <w:r w:rsidR="00A65C55">
              <w:rPr>
                <w:noProof/>
                <w:webHidden/>
              </w:rPr>
              <w:t>iii</w:t>
            </w:r>
            <w:r w:rsidR="00E73EC1">
              <w:rPr>
                <w:noProof/>
                <w:webHidden/>
              </w:rPr>
              <w:fldChar w:fldCharType="end"/>
            </w:r>
          </w:hyperlink>
        </w:p>
        <w:p w14:paraId="3725CB0E" w14:textId="2D17B473" w:rsidR="00E73EC1" w:rsidRDefault="00E73EC1">
          <w:pPr>
            <w:pStyle w:val="Verzeichnis1"/>
            <w:tabs>
              <w:tab w:val="left" w:pos="480"/>
              <w:tab w:val="right" w:leader="dot" w:pos="9344"/>
            </w:tabs>
            <w:rPr>
              <w:rFonts w:asciiTheme="minorHAnsi" w:eastAsiaTheme="minorEastAsia" w:hAnsiTheme="minorHAnsi" w:cstheme="minorBidi"/>
              <w:noProof/>
              <w:kern w:val="2"/>
              <w:lang w:eastAsia="de-DE"/>
              <w14:ligatures w14:val="standardContextual"/>
            </w:rPr>
          </w:pPr>
          <w:hyperlink w:anchor="_Toc222516195" w:history="1">
            <w:r w:rsidRPr="002B43F9">
              <w:rPr>
                <w:rStyle w:val="Hyperlink"/>
                <w:rFonts w:eastAsia="MS Gothic"/>
                <w:noProof/>
              </w:rPr>
              <w:t>2</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Analyse-Modell (Geschäftssystem)</w:t>
            </w:r>
            <w:r>
              <w:rPr>
                <w:noProof/>
                <w:webHidden/>
              </w:rPr>
              <w:tab/>
            </w:r>
            <w:r>
              <w:rPr>
                <w:noProof/>
                <w:webHidden/>
              </w:rPr>
              <w:fldChar w:fldCharType="begin"/>
            </w:r>
            <w:r>
              <w:rPr>
                <w:noProof/>
                <w:webHidden/>
              </w:rPr>
              <w:instrText xml:space="preserve"> PAGEREF _Toc222516195 \h </w:instrText>
            </w:r>
            <w:r>
              <w:rPr>
                <w:noProof/>
                <w:webHidden/>
              </w:rPr>
            </w:r>
            <w:r>
              <w:rPr>
                <w:noProof/>
                <w:webHidden/>
              </w:rPr>
              <w:fldChar w:fldCharType="separate"/>
            </w:r>
            <w:r w:rsidR="00A65C55">
              <w:rPr>
                <w:noProof/>
                <w:webHidden/>
              </w:rPr>
              <w:t>iv</w:t>
            </w:r>
            <w:r>
              <w:rPr>
                <w:noProof/>
                <w:webHidden/>
              </w:rPr>
              <w:fldChar w:fldCharType="end"/>
            </w:r>
          </w:hyperlink>
        </w:p>
        <w:p w14:paraId="3FEBA9AF" w14:textId="1FFE1095" w:rsidR="00E73EC1" w:rsidRDefault="00E73EC1">
          <w:pPr>
            <w:pStyle w:val="Verzeichnis2"/>
            <w:tabs>
              <w:tab w:val="left" w:pos="960"/>
              <w:tab w:val="right" w:leader="dot" w:pos="9344"/>
            </w:tabs>
            <w:rPr>
              <w:rFonts w:asciiTheme="minorHAnsi" w:eastAsiaTheme="minorEastAsia" w:hAnsiTheme="minorHAnsi" w:cstheme="minorBidi"/>
              <w:noProof/>
              <w:kern w:val="2"/>
              <w:lang w:eastAsia="de-DE"/>
              <w14:ligatures w14:val="standardContextual"/>
            </w:rPr>
          </w:pPr>
          <w:hyperlink w:anchor="_Toc222516196" w:history="1">
            <w:r w:rsidRPr="002B43F9">
              <w:rPr>
                <w:rStyle w:val="Hyperlink"/>
                <w:rFonts w:eastAsia="MS Gothic"/>
                <w:noProof/>
              </w:rPr>
              <w:t>2.1</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Übersicht Use Cases „Reservierung“</w:t>
            </w:r>
            <w:r>
              <w:rPr>
                <w:noProof/>
                <w:webHidden/>
              </w:rPr>
              <w:tab/>
            </w:r>
            <w:r>
              <w:rPr>
                <w:noProof/>
                <w:webHidden/>
              </w:rPr>
              <w:fldChar w:fldCharType="begin"/>
            </w:r>
            <w:r>
              <w:rPr>
                <w:noProof/>
                <w:webHidden/>
              </w:rPr>
              <w:instrText xml:space="preserve"> PAGEREF _Toc222516196 \h </w:instrText>
            </w:r>
            <w:r>
              <w:rPr>
                <w:noProof/>
                <w:webHidden/>
              </w:rPr>
            </w:r>
            <w:r>
              <w:rPr>
                <w:noProof/>
                <w:webHidden/>
              </w:rPr>
              <w:fldChar w:fldCharType="separate"/>
            </w:r>
            <w:r w:rsidR="00A65C55">
              <w:rPr>
                <w:noProof/>
                <w:webHidden/>
              </w:rPr>
              <w:t>iv</w:t>
            </w:r>
            <w:r>
              <w:rPr>
                <w:noProof/>
                <w:webHidden/>
              </w:rPr>
              <w:fldChar w:fldCharType="end"/>
            </w:r>
          </w:hyperlink>
        </w:p>
        <w:p w14:paraId="4ED970FF" w14:textId="4AB38CA9" w:rsidR="00E73EC1" w:rsidRDefault="00E73EC1">
          <w:pPr>
            <w:pStyle w:val="Verzeichnis2"/>
            <w:tabs>
              <w:tab w:val="left" w:pos="960"/>
              <w:tab w:val="right" w:leader="dot" w:pos="9344"/>
            </w:tabs>
            <w:rPr>
              <w:rFonts w:asciiTheme="minorHAnsi" w:eastAsiaTheme="minorEastAsia" w:hAnsiTheme="minorHAnsi" w:cstheme="minorBidi"/>
              <w:noProof/>
              <w:kern w:val="2"/>
              <w:lang w:eastAsia="de-DE"/>
              <w14:ligatures w14:val="standardContextual"/>
            </w:rPr>
          </w:pPr>
          <w:hyperlink w:anchor="_Toc222516197" w:history="1">
            <w:r w:rsidRPr="002B43F9">
              <w:rPr>
                <w:rStyle w:val="Hyperlink"/>
                <w:rFonts w:eastAsia="MS Gothic"/>
                <w:noProof/>
              </w:rPr>
              <w:t>2.2</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Use Case Beschreibungen</w:t>
            </w:r>
            <w:r>
              <w:rPr>
                <w:noProof/>
                <w:webHidden/>
              </w:rPr>
              <w:tab/>
            </w:r>
            <w:r>
              <w:rPr>
                <w:noProof/>
                <w:webHidden/>
              </w:rPr>
              <w:fldChar w:fldCharType="begin"/>
            </w:r>
            <w:r>
              <w:rPr>
                <w:noProof/>
                <w:webHidden/>
              </w:rPr>
              <w:instrText xml:space="preserve"> PAGEREF _Toc222516197 \h </w:instrText>
            </w:r>
            <w:r>
              <w:rPr>
                <w:noProof/>
                <w:webHidden/>
              </w:rPr>
            </w:r>
            <w:r>
              <w:rPr>
                <w:noProof/>
                <w:webHidden/>
              </w:rPr>
              <w:fldChar w:fldCharType="separate"/>
            </w:r>
            <w:r w:rsidR="00A65C55">
              <w:rPr>
                <w:noProof/>
                <w:webHidden/>
              </w:rPr>
              <w:t>vi</w:t>
            </w:r>
            <w:r>
              <w:rPr>
                <w:noProof/>
                <w:webHidden/>
              </w:rPr>
              <w:fldChar w:fldCharType="end"/>
            </w:r>
          </w:hyperlink>
        </w:p>
        <w:p w14:paraId="06D0B8FD" w14:textId="4F0AB108"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198" w:history="1">
            <w:r w:rsidRPr="002B43F9">
              <w:rPr>
                <w:rStyle w:val="Hyperlink"/>
                <w:rFonts w:eastAsia="MS Gothic"/>
                <w:noProof/>
              </w:rPr>
              <w:t>2.2.1</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Use Case 1: Reservierung vornehmen</w:t>
            </w:r>
            <w:r>
              <w:rPr>
                <w:noProof/>
                <w:webHidden/>
              </w:rPr>
              <w:tab/>
            </w:r>
            <w:r>
              <w:rPr>
                <w:noProof/>
                <w:webHidden/>
              </w:rPr>
              <w:fldChar w:fldCharType="begin"/>
            </w:r>
            <w:r>
              <w:rPr>
                <w:noProof/>
                <w:webHidden/>
              </w:rPr>
              <w:instrText xml:space="preserve"> PAGEREF _Toc222516198 \h </w:instrText>
            </w:r>
            <w:r>
              <w:rPr>
                <w:noProof/>
                <w:webHidden/>
              </w:rPr>
            </w:r>
            <w:r>
              <w:rPr>
                <w:noProof/>
                <w:webHidden/>
              </w:rPr>
              <w:fldChar w:fldCharType="separate"/>
            </w:r>
            <w:r w:rsidR="00A65C55">
              <w:rPr>
                <w:noProof/>
                <w:webHidden/>
              </w:rPr>
              <w:t>vi</w:t>
            </w:r>
            <w:r>
              <w:rPr>
                <w:noProof/>
                <w:webHidden/>
              </w:rPr>
              <w:fldChar w:fldCharType="end"/>
            </w:r>
          </w:hyperlink>
        </w:p>
        <w:p w14:paraId="105566EE" w14:textId="0B4E2155"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199" w:history="1">
            <w:r w:rsidRPr="002B43F9">
              <w:rPr>
                <w:rStyle w:val="Hyperlink"/>
                <w:rFonts w:eastAsia="MS Gothic"/>
                <w:noProof/>
              </w:rPr>
              <w:t>2.2.2</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Use Case 2: Reservierung stornieren</w:t>
            </w:r>
            <w:r>
              <w:rPr>
                <w:noProof/>
                <w:webHidden/>
              </w:rPr>
              <w:tab/>
            </w:r>
            <w:r>
              <w:rPr>
                <w:noProof/>
                <w:webHidden/>
              </w:rPr>
              <w:fldChar w:fldCharType="begin"/>
            </w:r>
            <w:r>
              <w:rPr>
                <w:noProof/>
                <w:webHidden/>
              </w:rPr>
              <w:instrText xml:space="preserve"> PAGEREF _Toc222516199 \h </w:instrText>
            </w:r>
            <w:r>
              <w:rPr>
                <w:noProof/>
                <w:webHidden/>
              </w:rPr>
            </w:r>
            <w:r>
              <w:rPr>
                <w:noProof/>
                <w:webHidden/>
              </w:rPr>
              <w:fldChar w:fldCharType="separate"/>
            </w:r>
            <w:r w:rsidR="00A65C55">
              <w:rPr>
                <w:noProof/>
                <w:webHidden/>
              </w:rPr>
              <w:t>vii</w:t>
            </w:r>
            <w:r>
              <w:rPr>
                <w:noProof/>
                <w:webHidden/>
              </w:rPr>
              <w:fldChar w:fldCharType="end"/>
            </w:r>
          </w:hyperlink>
        </w:p>
        <w:p w14:paraId="375A6199" w14:textId="6A702DEA"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200" w:history="1">
            <w:r w:rsidRPr="002B43F9">
              <w:rPr>
                <w:rStyle w:val="Hyperlink"/>
                <w:rFonts w:eastAsia="MS Gothic"/>
                <w:noProof/>
              </w:rPr>
              <w:t>2.2.3</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Use Case 3: Reservierung prüfen</w:t>
            </w:r>
            <w:r>
              <w:rPr>
                <w:noProof/>
                <w:webHidden/>
              </w:rPr>
              <w:tab/>
            </w:r>
            <w:r>
              <w:rPr>
                <w:noProof/>
                <w:webHidden/>
              </w:rPr>
              <w:fldChar w:fldCharType="begin"/>
            </w:r>
            <w:r>
              <w:rPr>
                <w:noProof/>
                <w:webHidden/>
              </w:rPr>
              <w:instrText xml:space="preserve"> PAGEREF _Toc222516200 \h </w:instrText>
            </w:r>
            <w:r>
              <w:rPr>
                <w:noProof/>
                <w:webHidden/>
              </w:rPr>
            </w:r>
            <w:r>
              <w:rPr>
                <w:noProof/>
                <w:webHidden/>
              </w:rPr>
              <w:fldChar w:fldCharType="separate"/>
            </w:r>
            <w:r w:rsidR="00A65C55">
              <w:rPr>
                <w:noProof/>
                <w:webHidden/>
              </w:rPr>
              <w:t>viii</w:t>
            </w:r>
            <w:r>
              <w:rPr>
                <w:noProof/>
                <w:webHidden/>
              </w:rPr>
              <w:fldChar w:fldCharType="end"/>
            </w:r>
          </w:hyperlink>
        </w:p>
        <w:p w14:paraId="215EF9B5" w14:textId="11D98843"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201" w:history="1">
            <w:r w:rsidRPr="002B43F9">
              <w:rPr>
                <w:rStyle w:val="Hyperlink"/>
                <w:rFonts w:eastAsia="MS Gothic"/>
                <w:noProof/>
              </w:rPr>
              <w:t>2.2.4</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Use Case 4: Reservierung ändern</w:t>
            </w:r>
            <w:r>
              <w:rPr>
                <w:noProof/>
                <w:webHidden/>
              </w:rPr>
              <w:tab/>
            </w:r>
            <w:r>
              <w:rPr>
                <w:noProof/>
                <w:webHidden/>
              </w:rPr>
              <w:fldChar w:fldCharType="begin"/>
            </w:r>
            <w:r>
              <w:rPr>
                <w:noProof/>
                <w:webHidden/>
              </w:rPr>
              <w:instrText xml:space="preserve"> PAGEREF _Toc222516201 \h </w:instrText>
            </w:r>
            <w:r>
              <w:rPr>
                <w:noProof/>
                <w:webHidden/>
              </w:rPr>
            </w:r>
            <w:r>
              <w:rPr>
                <w:noProof/>
                <w:webHidden/>
              </w:rPr>
              <w:fldChar w:fldCharType="separate"/>
            </w:r>
            <w:r w:rsidR="00A65C55">
              <w:rPr>
                <w:noProof/>
                <w:webHidden/>
              </w:rPr>
              <w:t>ix</w:t>
            </w:r>
            <w:r>
              <w:rPr>
                <w:noProof/>
                <w:webHidden/>
              </w:rPr>
              <w:fldChar w:fldCharType="end"/>
            </w:r>
          </w:hyperlink>
        </w:p>
        <w:p w14:paraId="539E6766" w14:textId="67FB513C"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202" w:history="1">
            <w:r w:rsidRPr="002B43F9">
              <w:rPr>
                <w:rStyle w:val="Hyperlink"/>
                <w:rFonts w:eastAsia="MS Gothic"/>
                <w:noProof/>
              </w:rPr>
              <w:t>2.2.5</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Use Case 5: Snacks &amp; Getränke zu meiner Reservierung hinzufügen</w:t>
            </w:r>
            <w:r>
              <w:rPr>
                <w:noProof/>
                <w:webHidden/>
              </w:rPr>
              <w:tab/>
            </w:r>
            <w:r>
              <w:rPr>
                <w:noProof/>
                <w:webHidden/>
              </w:rPr>
              <w:fldChar w:fldCharType="begin"/>
            </w:r>
            <w:r>
              <w:rPr>
                <w:noProof/>
                <w:webHidden/>
              </w:rPr>
              <w:instrText xml:space="preserve"> PAGEREF _Toc222516202 \h </w:instrText>
            </w:r>
            <w:r>
              <w:rPr>
                <w:noProof/>
                <w:webHidden/>
              </w:rPr>
            </w:r>
            <w:r>
              <w:rPr>
                <w:noProof/>
                <w:webHidden/>
              </w:rPr>
              <w:fldChar w:fldCharType="separate"/>
            </w:r>
            <w:r w:rsidR="00A65C55">
              <w:rPr>
                <w:noProof/>
                <w:webHidden/>
              </w:rPr>
              <w:t>x</w:t>
            </w:r>
            <w:r>
              <w:rPr>
                <w:noProof/>
                <w:webHidden/>
              </w:rPr>
              <w:fldChar w:fldCharType="end"/>
            </w:r>
          </w:hyperlink>
        </w:p>
        <w:p w14:paraId="7EF19B4D" w14:textId="4F3D65F4" w:rsidR="00E73EC1" w:rsidRDefault="00E73EC1">
          <w:pPr>
            <w:pStyle w:val="Verzeichnis2"/>
            <w:tabs>
              <w:tab w:val="left" w:pos="960"/>
              <w:tab w:val="right" w:leader="dot" w:pos="9344"/>
            </w:tabs>
            <w:rPr>
              <w:rFonts w:asciiTheme="minorHAnsi" w:eastAsiaTheme="minorEastAsia" w:hAnsiTheme="minorHAnsi" w:cstheme="minorBidi"/>
              <w:noProof/>
              <w:kern w:val="2"/>
              <w:lang w:eastAsia="de-DE"/>
              <w14:ligatures w14:val="standardContextual"/>
            </w:rPr>
          </w:pPr>
          <w:hyperlink w:anchor="_Toc222516203" w:history="1">
            <w:r w:rsidRPr="002B43F9">
              <w:rPr>
                <w:rStyle w:val="Hyperlink"/>
                <w:rFonts w:eastAsia="MS Gothic"/>
                <w:noProof/>
              </w:rPr>
              <w:t>2.3</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Fachklassen</w:t>
            </w:r>
            <w:r>
              <w:rPr>
                <w:noProof/>
                <w:webHidden/>
              </w:rPr>
              <w:tab/>
            </w:r>
            <w:r>
              <w:rPr>
                <w:noProof/>
                <w:webHidden/>
              </w:rPr>
              <w:fldChar w:fldCharType="begin"/>
            </w:r>
            <w:r>
              <w:rPr>
                <w:noProof/>
                <w:webHidden/>
              </w:rPr>
              <w:instrText xml:space="preserve"> PAGEREF _Toc222516203 \h </w:instrText>
            </w:r>
            <w:r>
              <w:rPr>
                <w:noProof/>
                <w:webHidden/>
              </w:rPr>
            </w:r>
            <w:r>
              <w:rPr>
                <w:noProof/>
                <w:webHidden/>
              </w:rPr>
              <w:fldChar w:fldCharType="separate"/>
            </w:r>
            <w:r w:rsidR="00A65C55">
              <w:rPr>
                <w:noProof/>
                <w:webHidden/>
              </w:rPr>
              <w:t>xi</w:t>
            </w:r>
            <w:r>
              <w:rPr>
                <w:noProof/>
                <w:webHidden/>
              </w:rPr>
              <w:fldChar w:fldCharType="end"/>
            </w:r>
          </w:hyperlink>
        </w:p>
        <w:p w14:paraId="15DFE4B8" w14:textId="38FE3F10" w:rsidR="00E73EC1" w:rsidRDefault="00E73EC1">
          <w:pPr>
            <w:pStyle w:val="Verzeichnis1"/>
            <w:tabs>
              <w:tab w:val="left" w:pos="480"/>
              <w:tab w:val="right" w:leader="dot" w:pos="9344"/>
            </w:tabs>
            <w:rPr>
              <w:rFonts w:asciiTheme="minorHAnsi" w:eastAsiaTheme="minorEastAsia" w:hAnsiTheme="minorHAnsi" w:cstheme="minorBidi"/>
              <w:noProof/>
              <w:kern w:val="2"/>
              <w:lang w:eastAsia="de-DE"/>
              <w14:ligatures w14:val="standardContextual"/>
            </w:rPr>
          </w:pPr>
          <w:hyperlink w:anchor="_Toc222516204" w:history="1">
            <w:r w:rsidRPr="002B43F9">
              <w:rPr>
                <w:rStyle w:val="Hyperlink"/>
                <w:rFonts w:eastAsia="MS Gothic"/>
                <w:noProof/>
              </w:rPr>
              <w:t>3</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Design-Modell (IT-System)</w:t>
            </w:r>
            <w:r>
              <w:rPr>
                <w:noProof/>
                <w:webHidden/>
              </w:rPr>
              <w:tab/>
            </w:r>
            <w:r>
              <w:rPr>
                <w:noProof/>
                <w:webHidden/>
              </w:rPr>
              <w:fldChar w:fldCharType="begin"/>
            </w:r>
            <w:r>
              <w:rPr>
                <w:noProof/>
                <w:webHidden/>
              </w:rPr>
              <w:instrText xml:space="preserve"> PAGEREF _Toc222516204 \h </w:instrText>
            </w:r>
            <w:r>
              <w:rPr>
                <w:noProof/>
                <w:webHidden/>
              </w:rPr>
            </w:r>
            <w:r>
              <w:rPr>
                <w:noProof/>
                <w:webHidden/>
              </w:rPr>
              <w:fldChar w:fldCharType="separate"/>
            </w:r>
            <w:r w:rsidR="00A65C55">
              <w:rPr>
                <w:noProof/>
                <w:webHidden/>
              </w:rPr>
              <w:t>xiii</w:t>
            </w:r>
            <w:r>
              <w:rPr>
                <w:noProof/>
                <w:webHidden/>
              </w:rPr>
              <w:fldChar w:fldCharType="end"/>
            </w:r>
          </w:hyperlink>
        </w:p>
        <w:p w14:paraId="4956112E" w14:textId="25076204" w:rsidR="00E73EC1" w:rsidRDefault="00E73EC1">
          <w:pPr>
            <w:pStyle w:val="Verzeichnis2"/>
            <w:tabs>
              <w:tab w:val="left" w:pos="960"/>
              <w:tab w:val="right" w:leader="dot" w:pos="9344"/>
            </w:tabs>
            <w:rPr>
              <w:rFonts w:asciiTheme="minorHAnsi" w:eastAsiaTheme="minorEastAsia" w:hAnsiTheme="minorHAnsi" w:cstheme="minorBidi"/>
              <w:noProof/>
              <w:kern w:val="2"/>
              <w:lang w:eastAsia="de-DE"/>
              <w14:ligatures w14:val="standardContextual"/>
            </w:rPr>
          </w:pPr>
          <w:hyperlink w:anchor="_Toc222516205" w:history="1">
            <w:r w:rsidRPr="002B43F9">
              <w:rPr>
                <w:rStyle w:val="Hyperlink"/>
                <w:rFonts w:eastAsia="MS Gothic"/>
                <w:noProof/>
                <w:lang w:eastAsia="de-DE"/>
              </w:rPr>
              <w:t>3.1</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lang w:eastAsia="de-DE"/>
              </w:rPr>
              <w:t>Struktur (Klassen)</w:t>
            </w:r>
            <w:r>
              <w:rPr>
                <w:noProof/>
                <w:webHidden/>
              </w:rPr>
              <w:tab/>
            </w:r>
            <w:r>
              <w:rPr>
                <w:noProof/>
                <w:webHidden/>
              </w:rPr>
              <w:fldChar w:fldCharType="begin"/>
            </w:r>
            <w:r>
              <w:rPr>
                <w:noProof/>
                <w:webHidden/>
              </w:rPr>
              <w:instrText xml:space="preserve"> PAGEREF _Toc222516205 \h </w:instrText>
            </w:r>
            <w:r>
              <w:rPr>
                <w:noProof/>
                <w:webHidden/>
              </w:rPr>
            </w:r>
            <w:r>
              <w:rPr>
                <w:noProof/>
                <w:webHidden/>
              </w:rPr>
              <w:fldChar w:fldCharType="separate"/>
            </w:r>
            <w:r w:rsidR="00A65C55">
              <w:rPr>
                <w:noProof/>
                <w:webHidden/>
              </w:rPr>
              <w:t>xiii</w:t>
            </w:r>
            <w:r>
              <w:rPr>
                <w:noProof/>
                <w:webHidden/>
              </w:rPr>
              <w:fldChar w:fldCharType="end"/>
            </w:r>
          </w:hyperlink>
        </w:p>
        <w:p w14:paraId="05DDDD3E" w14:textId="1160F15D" w:rsidR="00E73EC1" w:rsidRDefault="00E73EC1">
          <w:pPr>
            <w:pStyle w:val="Verzeichnis2"/>
            <w:tabs>
              <w:tab w:val="left" w:pos="960"/>
              <w:tab w:val="right" w:leader="dot" w:pos="9344"/>
            </w:tabs>
            <w:rPr>
              <w:rFonts w:asciiTheme="minorHAnsi" w:eastAsiaTheme="minorEastAsia" w:hAnsiTheme="minorHAnsi" w:cstheme="minorBidi"/>
              <w:noProof/>
              <w:kern w:val="2"/>
              <w:lang w:eastAsia="de-DE"/>
              <w14:ligatures w14:val="standardContextual"/>
            </w:rPr>
          </w:pPr>
          <w:hyperlink w:anchor="_Toc222516206" w:history="1">
            <w:r w:rsidRPr="002B43F9">
              <w:rPr>
                <w:rStyle w:val="Hyperlink"/>
                <w:rFonts w:eastAsia="MS Gothic"/>
                <w:noProof/>
              </w:rPr>
              <w:t>3.2</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Verhaltensmodelle</w:t>
            </w:r>
            <w:r>
              <w:rPr>
                <w:noProof/>
                <w:webHidden/>
              </w:rPr>
              <w:tab/>
            </w:r>
            <w:r>
              <w:rPr>
                <w:noProof/>
                <w:webHidden/>
              </w:rPr>
              <w:fldChar w:fldCharType="begin"/>
            </w:r>
            <w:r>
              <w:rPr>
                <w:noProof/>
                <w:webHidden/>
              </w:rPr>
              <w:instrText xml:space="preserve"> PAGEREF _Toc222516206 \h </w:instrText>
            </w:r>
            <w:r>
              <w:rPr>
                <w:noProof/>
                <w:webHidden/>
              </w:rPr>
            </w:r>
            <w:r>
              <w:rPr>
                <w:noProof/>
                <w:webHidden/>
              </w:rPr>
              <w:fldChar w:fldCharType="separate"/>
            </w:r>
            <w:r w:rsidR="00A65C55">
              <w:rPr>
                <w:noProof/>
                <w:webHidden/>
              </w:rPr>
              <w:t>xiv</w:t>
            </w:r>
            <w:r>
              <w:rPr>
                <w:noProof/>
                <w:webHidden/>
              </w:rPr>
              <w:fldChar w:fldCharType="end"/>
            </w:r>
          </w:hyperlink>
        </w:p>
        <w:p w14:paraId="2B7D4A99" w14:textId="6D063743"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207" w:history="1">
            <w:r w:rsidRPr="002B43F9">
              <w:rPr>
                <w:rStyle w:val="Hyperlink"/>
                <w:rFonts w:eastAsia="MS Gothic"/>
                <w:noProof/>
              </w:rPr>
              <w:t>3.2.1</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Reservierung vornehmen</w:t>
            </w:r>
            <w:r>
              <w:rPr>
                <w:noProof/>
                <w:webHidden/>
              </w:rPr>
              <w:tab/>
            </w:r>
            <w:r>
              <w:rPr>
                <w:noProof/>
                <w:webHidden/>
              </w:rPr>
              <w:fldChar w:fldCharType="begin"/>
            </w:r>
            <w:r>
              <w:rPr>
                <w:noProof/>
                <w:webHidden/>
              </w:rPr>
              <w:instrText xml:space="preserve"> PAGEREF _Toc222516207 \h </w:instrText>
            </w:r>
            <w:r>
              <w:rPr>
                <w:noProof/>
                <w:webHidden/>
              </w:rPr>
            </w:r>
            <w:r>
              <w:rPr>
                <w:noProof/>
                <w:webHidden/>
              </w:rPr>
              <w:fldChar w:fldCharType="separate"/>
            </w:r>
            <w:r w:rsidR="00A65C55">
              <w:rPr>
                <w:noProof/>
                <w:webHidden/>
              </w:rPr>
              <w:t>xv</w:t>
            </w:r>
            <w:r>
              <w:rPr>
                <w:noProof/>
                <w:webHidden/>
              </w:rPr>
              <w:fldChar w:fldCharType="end"/>
            </w:r>
          </w:hyperlink>
        </w:p>
        <w:p w14:paraId="00A39678" w14:textId="13A44345"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208" w:history="1">
            <w:r w:rsidRPr="002B43F9">
              <w:rPr>
                <w:rStyle w:val="Hyperlink"/>
                <w:rFonts w:eastAsia="MS Gothic"/>
                <w:noProof/>
              </w:rPr>
              <w:t>3.2.2</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Snacks &amp; Getränke hinzufügen</w:t>
            </w:r>
            <w:r>
              <w:rPr>
                <w:noProof/>
                <w:webHidden/>
              </w:rPr>
              <w:tab/>
            </w:r>
            <w:r>
              <w:rPr>
                <w:noProof/>
                <w:webHidden/>
              </w:rPr>
              <w:fldChar w:fldCharType="begin"/>
            </w:r>
            <w:r>
              <w:rPr>
                <w:noProof/>
                <w:webHidden/>
              </w:rPr>
              <w:instrText xml:space="preserve"> PAGEREF _Toc222516208 \h </w:instrText>
            </w:r>
            <w:r>
              <w:rPr>
                <w:noProof/>
                <w:webHidden/>
              </w:rPr>
            </w:r>
            <w:r>
              <w:rPr>
                <w:noProof/>
                <w:webHidden/>
              </w:rPr>
              <w:fldChar w:fldCharType="separate"/>
            </w:r>
            <w:r w:rsidR="00A65C55">
              <w:rPr>
                <w:noProof/>
                <w:webHidden/>
              </w:rPr>
              <w:t>xv</w:t>
            </w:r>
            <w:r>
              <w:rPr>
                <w:noProof/>
                <w:webHidden/>
              </w:rPr>
              <w:fldChar w:fldCharType="end"/>
            </w:r>
          </w:hyperlink>
        </w:p>
        <w:p w14:paraId="1ED026A1" w14:textId="0FFB1A2D" w:rsidR="00E73EC1" w:rsidRDefault="00E73EC1">
          <w:pPr>
            <w:pStyle w:val="Verzeichnis2"/>
            <w:tabs>
              <w:tab w:val="left" w:pos="960"/>
              <w:tab w:val="right" w:leader="dot" w:pos="9344"/>
            </w:tabs>
            <w:rPr>
              <w:rFonts w:asciiTheme="minorHAnsi" w:eastAsiaTheme="minorEastAsia" w:hAnsiTheme="minorHAnsi" w:cstheme="minorBidi"/>
              <w:noProof/>
              <w:kern w:val="2"/>
              <w:lang w:eastAsia="de-DE"/>
              <w14:ligatures w14:val="standardContextual"/>
            </w:rPr>
          </w:pPr>
          <w:hyperlink w:anchor="_Toc222516209" w:history="1">
            <w:r w:rsidRPr="002B43F9">
              <w:rPr>
                <w:rStyle w:val="Hyperlink"/>
                <w:rFonts w:eastAsia="MS Gothic"/>
                <w:noProof/>
              </w:rPr>
              <w:t>3.3</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Habits</w:t>
            </w:r>
            <w:r>
              <w:rPr>
                <w:noProof/>
                <w:webHidden/>
              </w:rPr>
              <w:tab/>
            </w:r>
            <w:r>
              <w:rPr>
                <w:noProof/>
                <w:webHidden/>
              </w:rPr>
              <w:fldChar w:fldCharType="begin"/>
            </w:r>
            <w:r>
              <w:rPr>
                <w:noProof/>
                <w:webHidden/>
              </w:rPr>
              <w:instrText xml:space="preserve"> PAGEREF _Toc222516209 \h </w:instrText>
            </w:r>
            <w:r>
              <w:rPr>
                <w:noProof/>
                <w:webHidden/>
              </w:rPr>
            </w:r>
            <w:r>
              <w:rPr>
                <w:noProof/>
                <w:webHidden/>
              </w:rPr>
              <w:fldChar w:fldCharType="separate"/>
            </w:r>
            <w:r w:rsidR="00A65C55">
              <w:rPr>
                <w:noProof/>
                <w:webHidden/>
              </w:rPr>
              <w:t>xvi</w:t>
            </w:r>
            <w:r>
              <w:rPr>
                <w:noProof/>
                <w:webHidden/>
              </w:rPr>
              <w:fldChar w:fldCharType="end"/>
            </w:r>
          </w:hyperlink>
        </w:p>
        <w:p w14:paraId="3266A856" w14:textId="27FD0B98"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210" w:history="1">
            <w:r w:rsidRPr="002B43F9">
              <w:rPr>
                <w:rStyle w:val="Hyperlink"/>
                <w:rFonts w:eastAsia="MS Gothic"/>
                <w:noProof/>
              </w:rPr>
              <w:t>3.3.1</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Habit 1 Objekt Datenbank (Reservierung von Sitzplätzen)</w:t>
            </w:r>
            <w:r>
              <w:rPr>
                <w:noProof/>
                <w:webHidden/>
              </w:rPr>
              <w:tab/>
            </w:r>
            <w:r>
              <w:rPr>
                <w:noProof/>
                <w:webHidden/>
              </w:rPr>
              <w:fldChar w:fldCharType="begin"/>
            </w:r>
            <w:r>
              <w:rPr>
                <w:noProof/>
                <w:webHidden/>
              </w:rPr>
              <w:instrText xml:space="preserve"> PAGEREF _Toc222516210 \h </w:instrText>
            </w:r>
            <w:r>
              <w:rPr>
                <w:noProof/>
                <w:webHidden/>
              </w:rPr>
            </w:r>
            <w:r>
              <w:rPr>
                <w:noProof/>
                <w:webHidden/>
              </w:rPr>
              <w:fldChar w:fldCharType="separate"/>
            </w:r>
            <w:r w:rsidR="00A65C55">
              <w:rPr>
                <w:noProof/>
                <w:webHidden/>
              </w:rPr>
              <w:t>xvi</w:t>
            </w:r>
            <w:r>
              <w:rPr>
                <w:noProof/>
                <w:webHidden/>
              </w:rPr>
              <w:fldChar w:fldCharType="end"/>
            </w:r>
          </w:hyperlink>
        </w:p>
        <w:p w14:paraId="2754B2EA" w14:textId="2A043008"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211" w:history="1">
            <w:r w:rsidRPr="002B43F9">
              <w:rPr>
                <w:rStyle w:val="Hyperlink"/>
                <w:rFonts w:eastAsia="MS Gothic"/>
                <w:noProof/>
              </w:rPr>
              <w:t>3.3.2</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Habit 2 Objekt Reservierung (Snacks &amp; Getränke hinzufügen)</w:t>
            </w:r>
            <w:r>
              <w:rPr>
                <w:noProof/>
                <w:webHidden/>
              </w:rPr>
              <w:tab/>
            </w:r>
            <w:r>
              <w:rPr>
                <w:noProof/>
                <w:webHidden/>
              </w:rPr>
              <w:fldChar w:fldCharType="begin"/>
            </w:r>
            <w:r>
              <w:rPr>
                <w:noProof/>
                <w:webHidden/>
              </w:rPr>
              <w:instrText xml:space="preserve"> PAGEREF _Toc222516211 \h </w:instrText>
            </w:r>
            <w:r>
              <w:rPr>
                <w:noProof/>
                <w:webHidden/>
              </w:rPr>
            </w:r>
            <w:r>
              <w:rPr>
                <w:noProof/>
                <w:webHidden/>
              </w:rPr>
              <w:fldChar w:fldCharType="separate"/>
            </w:r>
            <w:r w:rsidR="00A65C55">
              <w:rPr>
                <w:noProof/>
                <w:webHidden/>
              </w:rPr>
              <w:t>xvi</w:t>
            </w:r>
            <w:r>
              <w:rPr>
                <w:noProof/>
                <w:webHidden/>
              </w:rPr>
              <w:fldChar w:fldCharType="end"/>
            </w:r>
          </w:hyperlink>
        </w:p>
        <w:p w14:paraId="776077A9" w14:textId="67D4336E" w:rsidR="00E73EC1" w:rsidRDefault="00E73EC1">
          <w:pPr>
            <w:pStyle w:val="Verzeichnis2"/>
            <w:tabs>
              <w:tab w:val="left" w:pos="960"/>
              <w:tab w:val="right" w:leader="dot" w:pos="9344"/>
            </w:tabs>
            <w:rPr>
              <w:rFonts w:asciiTheme="minorHAnsi" w:eastAsiaTheme="minorEastAsia" w:hAnsiTheme="minorHAnsi" w:cstheme="minorBidi"/>
              <w:noProof/>
              <w:kern w:val="2"/>
              <w:lang w:eastAsia="de-DE"/>
              <w14:ligatures w14:val="standardContextual"/>
            </w:rPr>
          </w:pPr>
          <w:hyperlink w:anchor="_Toc222516212" w:history="1">
            <w:r w:rsidRPr="002B43F9">
              <w:rPr>
                <w:rStyle w:val="Hyperlink"/>
                <w:rFonts w:eastAsia="MS Gothic"/>
                <w:noProof/>
              </w:rPr>
              <w:t>3.4</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Architektur (Komponenten)</w:t>
            </w:r>
            <w:r>
              <w:rPr>
                <w:noProof/>
                <w:webHidden/>
              </w:rPr>
              <w:tab/>
            </w:r>
            <w:r>
              <w:rPr>
                <w:noProof/>
                <w:webHidden/>
              </w:rPr>
              <w:fldChar w:fldCharType="begin"/>
            </w:r>
            <w:r>
              <w:rPr>
                <w:noProof/>
                <w:webHidden/>
              </w:rPr>
              <w:instrText xml:space="preserve"> PAGEREF _Toc222516212 \h </w:instrText>
            </w:r>
            <w:r>
              <w:rPr>
                <w:noProof/>
                <w:webHidden/>
              </w:rPr>
            </w:r>
            <w:r>
              <w:rPr>
                <w:noProof/>
                <w:webHidden/>
              </w:rPr>
              <w:fldChar w:fldCharType="separate"/>
            </w:r>
            <w:r w:rsidR="00A65C55">
              <w:rPr>
                <w:noProof/>
                <w:webHidden/>
              </w:rPr>
              <w:t>xvii</w:t>
            </w:r>
            <w:r>
              <w:rPr>
                <w:noProof/>
                <w:webHidden/>
              </w:rPr>
              <w:fldChar w:fldCharType="end"/>
            </w:r>
          </w:hyperlink>
        </w:p>
        <w:p w14:paraId="4ADB7CE0" w14:textId="0F019020" w:rsidR="00E73EC1" w:rsidRDefault="00E73EC1">
          <w:pPr>
            <w:pStyle w:val="Verzeichnis3"/>
            <w:tabs>
              <w:tab w:val="left" w:pos="1440"/>
              <w:tab w:val="right" w:leader="dot" w:pos="9344"/>
            </w:tabs>
            <w:rPr>
              <w:rFonts w:asciiTheme="minorHAnsi" w:eastAsiaTheme="minorEastAsia" w:hAnsiTheme="minorHAnsi" w:cstheme="minorBidi"/>
              <w:noProof/>
              <w:kern w:val="2"/>
              <w:lang w:eastAsia="de-DE"/>
              <w14:ligatures w14:val="standardContextual"/>
            </w:rPr>
          </w:pPr>
          <w:hyperlink w:anchor="_Toc222516213" w:history="1">
            <w:r w:rsidRPr="002B43F9">
              <w:rPr>
                <w:rStyle w:val="Hyperlink"/>
                <w:rFonts w:eastAsia="MS Gothic"/>
                <w:noProof/>
              </w:rPr>
              <w:t>3.4.1</w:t>
            </w:r>
            <w:r>
              <w:rPr>
                <w:rFonts w:asciiTheme="minorHAnsi" w:eastAsiaTheme="minorEastAsia" w:hAnsiTheme="minorHAnsi" w:cstheme="minorBidi"/>
                <w:noProof/>
                <w:kern w:val="2"/>
                <w:lang w:eastAsia="de-DE"/>
                <w14:ligatures w14:val="standardContextual"/>
              </w:rPr>
              <w:tab/>
            </w:r>
            <w:r w:rsidRPr="002B43F9">
              <w:rPr>
                <w:rStyle w:val="Hyperlink"/>
                <w:rFonts w:eastAsia="MS Gothic"/>
                <w:noProof/>
              </w:rPr>
              <w:t>Komponenten</w:t>
            </w:r>
            <w:r>
              <w:rPr>
                <w:noProof/>
                <w:webHidden/>
              </w:rPr>
              <w:tab/>
            </w:r>
            <w:r>
              <w:rPr>
                <w:noProof/>
                <w:webHidden/>
              </w:rPr>
              <w:fldChar w:fldCharType="begin"/>
            </w:r>
            <w:r>
              <w:rPr>
                <w:noProof/>
                <w:webHidden/>
              </w:rPr>
              <w:instrText xml:space="preserve"> PAGEREF _Toc222516213 \h </w:instrText>
            </w:r>
            <w:r>
              <w:rPr>
                <w:noProof/>
                <w:webHidden/>
              </w:rPr>
            </w:r>
            <w:r>
              <w:rPr>
                <w:noProof/>
                <w:webHidden/>
              </w:rPr>
              <w:fldChar w:fldCharType="separate"/>
            </w:r>
            <w:r w:rsidR="00A65C55">
              <w:rPr>
                <w:noProof/>
                <w:webHidden/>
              </w:rPr>
              <w:t>xvii</w:t>
            </w:r>
            <w:r>
              <w:rPr>
                <w:noProof/>
                <w:webHidden/>
              </w:rPr>
              <w:fldChar w:fldCharType="end"/>
            </w:r>
          </w:hyperlink>
        </w:p>
        <w:p w14:paraId="615283CD" w14:textId="6B25CF37" w:rsidR="00E73EC1" w:rsidRDefault="00E73EC1">
          <w:pPr>
            <w:pStyle w:val="Verzeichnis1"/>
            <w:tabs>
              <w:tab w:val="right" w:leader="dot" w:pos="9344"/>
            </w:tabs>
            <w:rPr>
              <w:rFonts w:asciiTheme="minorHAnsi" w:eastAsiaTheme="minorEastAsia" w:hAnsiTheme="minorHAnsi" w:cstheme="minorBidi"/>
              <w:noProof/>
              <w:kern w:val="2"/>
              <w:lang w:eastAsia="de-DE"/>
              <w14:ligatures w14:val="standardContextual"/>
            </w:rPr>
          </w:pPr>
          <w:hyperlink w:anchor="_Toc222516214" w:history="1">
            <w:r w:rsidRPr="002B43F9">
              <w:rPr>
                <w:rStyle w:val="Hyperlink"/>
                <w:rFonts w:eastAsia="MS Gothic"/>
                <w:noProof/>
              </w:rPr>
              <w:t>Leistungszuordnung</w:t>
            </w:r>
            <w:r>
              <w:rPr>
                <w:noProof/>
                <w:webHidden/>
              </w:rPr>
              <w:tab/>
            </w:r>
            <w:r>
              <w:rPr>
                <w:noProof/>
                <w:webHidden/>
              </w:rPr>
              <w:fldChar w:fldCharType="begin"/>
            </w:r>
            <w:r>
              <w:rPr>
                <w:noProof/>
                <w:webHidden/>
              </w:rPr>
              <w:instrText xml:space="preserve"> PAGEREF _Toc222516214 \h </w:instrText>
            </w:r>
            <w:r>
              <w:rPr>
                <w:noProof/>
                <w:webHidden/>
              </w:rPr>
            </w:r>
            <w:r>
              <w:rPr>
                <w:noProof/>
                <w:webHidden/>
              </w:rPr>
              <w:fldChar w:fldCharType="separate"/>
            </w:r>
            <w:r w:rsidR="00A65C55">
              <w:rPr>
                <w:noProof/>
                <w:webHidden/>
              </w:rPr>
              <w:t>xviii</w:t>
            </w:r>
            <w:r>
              <w:rPr>
                <w:noProof/>
                <w:webHidden/>
              </w:rPr>
              <w:fldChar w:fldCharType="end"/>
            </w:r>
          </w:hyperlink>
        </w:p>
        <w:p w14:paraId="1C8779CF" w14:textId="359734ED" w:rsidR="322C6531" w:rsidRDefault="16A5A753" w:rsidP="7AAE8DD8">
          <w:pPr>
            <w:pStyle w:val="Verzeichnis1"/>
            <w:tabs>
              <w:tab w:val="right" w:leader="dot" w:pos="9330"/>
            </w:tabs>
            <w:rPr>
              <w:rStyle w:val="Hyperlink"/>
            </w:rPr>
          </w:pPr>
          <w:r>
            <w:fldChar w:fldCharType="end"/>
          </w:r>
        </w:p>
      </w:sdtContent>
    </w:sdt>
    <w:p w14:paraId="1026B4E7" w14:textId="77777777" w:rsidR="00D646D1" w:rsidRDefault="00D646D1"/>
    <w:p w14:paraId="37F6AF2D" w14:textId="77777777" w:rsidR="00325D42" w:rsidRDefault="00325D42"/>
    <w:p w14:paraId="78FB353F" w14:textId="14B3E506" w:rsidR="00B22F33" w:rsidRDefault="00B22F33" w:rsidP="31E664FF">
      <w:pPr>
        <w:pStyle w:val="berschrift1"/>
        <w:numPr>
          <w:ilvl w:val="0"/>
          <w:numId w:val="0"/>
        </w:numPr>
        <w:sectPr w:rsidR="00B22F33" w:rsidSect="002C3DFA">
          <w:headerReference w:type="default" r:id="rId8"/>
          <w:footerReference w:type="default" r:id="rId9"/>
          <w:headerReference w:type="first" r:id="rId10"/>
          <w:pgSz w:w="11906" w:h="16838"/>
          <w:pgMar w:top="1134" w:right="1134" w:bottom="851" w:left="1418" w:header="709" w:footer="709" w:gutter="0"/>
          <w:pgNumType w:fmt="lowerRoman" w:start="1"/>
          <w:cols w:space="708"/>
          <w:titlePg/>
          <w:docGrid w:linePitch="360"/>
        </w:sectPr>
      </w:pPr>
    </w:p>
    <w:p w14:paraId="5836ADBE" w14:textId="77777777" w:rsidR="00D646D1" w:rsidRDefault="00D646D1" w:rsidP="00D646D1">
      <w:pPr>
        <w:pStyle w:val="berschrift1"/>
      </w:pPr>
      <w:bookmarkStart w:id="0" w:name="_Toc222516194"/>
      <w:r>
        <w:lastRenderedPageBreak/>
        <w:t>Einleitung</w:t>
      </w:r>
      <w:bookmarkEnd w:id="0"/>
    </w:p>
    <w:p w14:paraId="44B4359A" w14:textId="7D50E300" w:rsidR="00B54FC0" w:rsidRDefault="00B54FC0" w:rsidP="00D646D1"/>
    <w:p w14:paraId="7C681E79" w14:textId="0201F2F5" w:rsidR="3E0394DB" w:rsidRDefault="3E0394DB" w:rsidP="55C90A16">
      <w:pPr>
        <w:rPr>
          <w:rFonts w:eastAsia="Calibri"/>
          <w:color w:val="000000" w:themeColor="text1"/>
        </w:rPr>
      </w:pPr>
      <w:r w:rsidRPr="2CE35017">
        <w:rPr>
          <w:rFonts w:eastAsia="Calibri"/>
          <w:color w:val="000000" w:themeColor="text1"/>
        </w:rPr>
        <w:t>In dieser Arbeit wird ein Systementwurf für die Erweiterung eines Kino-Management-Systems (KMS) erstellt. Der Fokus liegt auf Thema B: Platzreservierung und umfasst die fachliche sowie technische Modellierung der Funktionalitäten rund um Reservierungen.</w:t>
      </w:r>
    </w:p>
    <w:p w14:paraId="49E338AC" w14:textId="624EAB1D" w:rsidR="3E0394DB" w:rsidRDefault="3E0394DB" w:rsidP="55C90A16">
      <w:pPr>
        <w:rPr>
          <w:rFonts w:eastAsia="Calibri"/>
          <w:color w:val="000000" w:themeColor="text1"/>
        </w:rPr>
      </w:pPr>
      <w:r w:rsidRPr="2CE35017">
        <w:rPr>
          <w:rFonts w:eastAsia="Calibri"/>
          <w:color w:val="000000" w:themeColor="text1"/>
        </w:rPr>
        <w:t>Ziel ist es, die Anforderungen des Themenbereichs Reservierung (RSVG) inklusive der Unteranforderungen Reservierungsdaten (RSVG-1), Reservierung vornehmen (RSVG-2), Reservierung verwalten (RSVG-3) und Datennutzung für Reservierungen (RSVG-4) konsistent zu analysieren und in ein nachvollziehbares Design zu überführen. Die Ergebnisse werden als UML-Modelle in Astah sowie als begleitende Dokumentation in diesem System-Design-Dokument dargestellt.</w:t>
      </w:r>
    </w:p>
    <w:p w14:paraId="5FE0ADDC" w14:textId="1E1F3891" w:rsidR="3E0394DB" w:rsidRDefault="3E0394DB" w:rsidP="55C90A16">
      <w:pPr>
        <w:rPr>
          <w:rFonts w:eastAsia="Calibri"/>
          <w:color w:val="000000" w:themeColor="text1"/>
        </w:rPr>
      </w:pPr>
      <w:r w:rsidRPr="2CE35017">
        <w:rPr>
          <w:rFonts w:eastAsia="Calibri"/>
          <w:color w:val="000000" w:themeColor="text1"/>
        </w:rPr>
        <w:t>Abgrenzung: Betrachtet werden ausschließlich die Anwendungsfälle und Datenstrukturen, die unmittelbar für Reservierungen erforderlich sind. Nicht Bestandteil dieser Ausarbeitung sind insbesondere: Zahlungsabwicklung, Ticketverkauf/Checkout-Prozesse außerhalb der Reservierung, detailliertes UI-/Frontend-Design (z. B. konkrete Maskenlayouts), organisatorische Prozesse wie Personalplanung sowie technische Infrastrukturthemen, die nicht zur Reservierungsfunktion beitragen. Funktionalitäten anderer Themenbereiche des KMS (z. B. Film-/Vorstellungsverwaltung) werden als bereits vorhanden angenommen und nur dort referenziert, wo Schnittstellen oder Daten für die Reservierung benötigt werden.</w:t>
      </w:r>
    </w:p>
    <w:p w14:paraId="55463747" w14:textId="33E21A68" w:rsidR="00D646D1" w:rsidRDefault="3E0394DB" w:rsidP="00EB0344">
      <w:pPr>
        <w:rPr>
          <w:color w:val="000000" w:themeColor="text1"/>
        </w:rPr>
      </w:pPr>
      <w:r w:rsidRPr="2CE35017">
        <w:rPr>
          <w:rFonts w:eastAsia="Calibri"/>
          <w:color w:val="000000" w:themeColor="text1"/>
        </w:rPr>
        <w:t>Besonderheiten des Entwurfs: Der Entwurf legt Wert auf eine klare Trennung zwischen Analyse (fachliche Sicht) und Design (technische Sicht). Die fachlichen Reservierungsobjekte (z. B. Reservierung, Sitzplatz/Platzzuordnung, Vorstellung, Kunde) werden aus den Use Cases abgeleitet und anschließend in ein Designmodell überführt, das Interaktionen (Sequenzen), Zustands-/Verhaltensaspekte (Habits) sowie Systembausteine (Container/Komponenten) konsistent beschreibt. Dadurch wird sichergestellt, dass die UML-Modelle untereinander nachvollziehbar verknüpft sind und die Umsetzung der Reservierungsfunktion auf Basis dieses Dokuments möglich ist.</w:t>
      </w:r>
    </w:p>
    <w:p w14:paraId="46D763E8" w14:textId="20FBCFF5" w:rsidR="002D4845" w:rsidRDefault="002D4845" w:rsidP="00EB0344"/>
    <w:p w14:paraId="5466D930" w14:textId="1024C85B" w:rsidR="2445D1D9" w:rsidRDefault="2445D1D9" w:rsidP="67B8A4DC">
      <w:pPr>
        <w:rPr>
          <w:rFonts w:eastAsia="Calibri" w:cs="Calibri"/>
          <w:color w:val="000000" w:themeColor="text1"/>
        </w:rPr>
      </w:pPr>
      <w:r w:rsidRPr="005E48DE">
        <w:rPr>
          <w:rFonts w:eastAsia="Calibri" w:cs="Calibri"/>
          <w:color w:val="000000" w:themeColor="text1"/>
        </w:rPr>
        <w:t>Zuordnung der Leistung:</w:t>
      </w:r>
    </w:p>
    <w:p w14:paraId="60E98933" w14:textId="1E5DDBBF" w:rsidR="2445D1D9" w:rsidRDefault="2445D1D9" w:rsidP="67B8A4DC">
      <w:pPr>
        <w:rPr>
          <w:rFonts w:eastAsia="Calibri" w:cs="Calibri"/>
          <w:color w:val="000000" w:themeColor="text1"/>
        </w:rPr>
      </w:pPr>
      <w:r w:rsidRPr="005E48DE">
        <w:rPr>
          <w:rFonts w:eastAsia="Calibri" w:cs="Calibri"/>
          <w:color w:val="000000" w:themeColor="text1"/>
        </w:rPr>
        <w:t xml:space="preserve">Team: Team 8 </w:t>
      </w:r>
      <w:r>
        <w:br/>
      </w:r>
      <w:r w:rsidRPr="005E48DE">
        <w:rPr>
          <w:rFonts w:eastAsia="Calibri" w:cs="Calibri"/>
          <w:color w:val="000000" w:themeColor="text1"/>
        </w:rPr>
        <w:t>Teammitglieder: Kerem Celal Babacan, Sana Meersaed und Muhammed Emin Cicek</w:t>
      </w:r>
    </w:p>
    <w:p w14:paraId="09770F4D" w14:textId="637855FC" w:rsidR="2445D1D9" w:rsidRDefault="2445D1D9" w:rsidP="67B8A4DC">
      <w:pPr>
        <w:rPr>
          <w:rFonts w:eastAsia="Calibri" w:cs="Calibri"/>
          <w:color w:val="000000" w:themeColor="text1"/>
        </w:rPr>
      </w:pPr>
      <w:r w:rsidRPr="67B8A4DC">
        <w:rPr>
          <w:rFonts w:eastAsia="Calibri" w:cs="Calibri"/>
          <w:color w:val="000000" w:themeColor="text1"/>
        </w:rPr>
        <w:t xml:space="preserve">Die vorliegende Arbeit wurde als Teamleistung erstellt. Alle Teammitglieder haben in allen Phasen (Analyse, Design, Dokumentation) gleichwertig mitgearbeitet. </w:t>
      </w:r>
    </w:p>
    <w:p w14:paraId="3DE7AF8E" w14:textId="465498B5" w:rsidR="002D4845" w:rsidRDefault="2445D1D9" w:rsidP="00EB0344">
      <w:pPr>
        <w:rPr>
          <w:rFonts w:eastAsia="Calibri" w:cs="Calibri"/>
          <w:color w:val="000000" w:themeColor="text1"/>
        </w:rPr>
      </w:pPr>
      <w:r w:rsidRPr="67B8A4DC">
        <w:rPr>
          <w:rFonts w:eastAsia="Calibri" w:cs="Calibri"/>
          <w:color w:val="000000" w:themeColor="text1"/>
        </w:rPr>
        <w:t>Die Inhalte wurden innerhalb des Teams gemeinsam diskutiert, iterativ überarbeitet und als gemeinsames Ergebnis eingereicht. Eine Trennung und Zuordnung einzelner Kapitel oder Diagramme zu einzelnen Personen ist daher nicht vorgesehen.</w:t>
      </w:r>
    </w:p>
    <w:p w14:paraId="7C46C222" w14:textId="77777777" w:rsidR="00D646D1" w:rsidRDefault="00D646D1">
      <w:r>
        <w:br w:type="page"/>
      </w:r>
    </w:p>
    <w:p w14:paraId="4192939A" w14:textId="303D3001" w:rsidR="00D646D1" w:rsidRDefault="00550BCA" w:rsidP="00D646D1">
      <w:pPr>
        <w:pStyle w:val="berschrift1"/>
      </w:pPr>
      <w:bookmarkStart w:id="1" w:name="_Toc222516195"/>
      <w:r>
        <w:lastRenderedPageBreak/>
        <w:t>Analyse-</w:t>
      </w:r>
      <w:r w:rsidR="00D646D1">
        <w:t>Modell (Geschäftssystem)</w:t>
      </w:r>
      <w:bookmarkEnd w:id="1"/>
    </w:p>
    <w:p w14:paraId="2F463B0A" w14:textId="15C5160C" w:rsidR="2D8AD553" w:rsidRDefault="2D8AD553" w:rsidP="2D8AD553">
      <w:pPr>
        <w:rPr>
          <w:color w:val="000000" w:themeColor="text1"/>
        </w:rPr>
      </w:pPr>
    </w:p>
    <w:p w14:paraId="234A1413" w14:textId="2A638DAB" w:rsidR="007560BC" w:rsidRPr="007560BC" w:rsidRDefault="5ED518ED" w:rsidP="68203F0E">
      <w:pPr>
        <w:rPr>
          <w:rFonts w:eastAsia="Calibri"/>
          <w:color w:val="000000" w:themeColor="text1"/>
        </w:rPr>
      </w:pPr>
      <w:r w:rsidRPr="7BD5601A">
        <w:rPr>
          <w:rFonts w:eastAsia="Calibri"/>
          <w:color w:val="000000" w:themeColor="text1"/>
        </w:rPr>
        <w:t>Dieses Kapitel beschreibt das Analyse-Modell des Systems zur Platzreservierung. Ziel ist es, die Anforderungen des Themenbereichs Platzreservierung (RSVG, RSVG-1 bis RSVG-4) so zu strukturieren, dass die wesentlichen fachlichen Abläufe, beteiligten Akteure und relevanten Informationen eindeutig nachvollziehbar sind. Das Analyse-Modell dient damit als Grundlage für das spätere Design-Modell und stellt sicher, dass die technische Ausarbeitung konsistent aus den fachlichen Anforderungen abgeleitet wird.</w:t>
      </w:r>
    </w:p>
    <w:p w14:paraId="1B1010B3" w14:textId="2E8C406E" w:rsidR="007560BC" w:rsidRPr="007560BC" w:rsidRDefault="5ED518ED" w:rsidP="68203F0E">
      <w:pPr>
        <w:rPr>
          <w:rFonts w:eastAsia="Calibri"/>
          <w:color w:val="000000" w:themeColor="text1"/>
        </w:rPr>
      </w:pPr>
      <w:r w:rsidRPr="7BD5601A">
        <w:rPr>
          <w:rFonts w:eastAsia="Calibri"/>
          <w:color w:val="000000" w:themeColor="text1"/>
        </w:rPr>
        <w:t>Die Use-Case-Beschreibungen werden bewusst lösungsneutral formuliert (ohne technische Implementierungsdetails) und enthalten neben dem Standardablauf auch typische Alternativ- bzw. Fehlerabläufe. Das Fachklassendiagramm beschreibt zentrale fachliche Objekte (z. B. Reservierung, Reservierungsdaten, Bezug zur Vorstellung und Platzbelegung) sowie deren Beziehungen und Kardinalitäten.</w:t>
      </w:r>
    </w:p>
    <w:p w14:paraId="2F356186" w14:textId="6EA33FB1" w:rsidR="007560BC" w:rsidRPr="007560BC" w:rsidRDefault="5ED518ED" w:rsidP="007560BC">
      <w:pPr>
        <w:rPr>
          <w:color w:val="000000" w:themeColor="text1"/>
        </w:rPr>
      </w:pPr>
      <w:r w:rsidRPr="7BD5601A">
        <w:rPr>
          <w:rFonts w:eastAsia="Calibri"/>
          <w:color w:val="000000" w:themeColor="text1"/>
        </w:rPr>
        <w:t xml:space="preserve">Alle Diagramme werden in Astah erstellt und in den folgenden Unterkapiteln referenziert. Dieses Kapitel bildet damit die fachliche „Quelle der Wahrheit“ für den nachfolgenden Entwurf und unterstützt die Nachvollziehbarkeit von der Anforderung bis zur Modellierung. </w:t>
      </w:r>
    </w:p>
    <w:p w14:paraId="1FA694AB" w14:textId="3BE555A0" w:rsidR="5DD75C97" w:rsidRDefault="5DD75C97" w:rsidP="5DD75C97">
      <w:pPr>
        <w:rPr>
          <w:rFonts w:eastAsia="Calibri"/>
          <w:color w:val="000000" w:themeColor="text1"/>
        </w:rPr>
      </w:pPr>
    </w:p>
    <w:p w14:paraId="2DEB1EB5" w14:textId="4FC24271" w:rsidR="00D646D1" w:rsidRDefault="00D646D1" w:rsidP="00D646D1">
      <w:pPr>
        <w:pStyle w:val="berschrift2"/>
      </w:pPr>
      <w:bookmarkStart w:id="2" w:name="_Toc222516196"/>
      <w:r>
        <w:t>Übersicht Use Cases</w:t>
      </w:r>
      <w:r w:rsidR="00106FC4">
        <w:t xml:space="preserve"> </w:t>
      </w:r>
      <w:r w:rsidR="00402E54">
        <w:t>„Reser</w:t>
      </w:r>
      <w:r w:rsidR="00712CDE">
        <w:t>vierung“</w:t>
      </w:r>
      <w:bookmarkEnd w:id="2"/>
    </w:p>
    <w:p w14:paraId="6777F4A5" w14:textId="31E97240" w:rsidR="2D8AD553" w:rsidRDefault="2D8AD553" w:rsidP="2D8AD553">
      <w:pPr>
        <w:rPr>
          <w:color w:val="000000" w:themeColor="text1"/>
        </w:rPr>
      </w:pPr>
    </w:p>
    <w:p w14:paraId="77D3B1D7" w14:textId="78D01FF4" w:rsidR="007560BC" w:rsidRPr="007560BC" w:rsidRDefault="3FD7D6BF" w:rsidP="2E263319">
      <w:pPr>
        <w:rPr>
          <w:color w:val="000000" w:themeColor="text1"/>
        </w:rPr>
      </w:pPr>
      <w:r w:rsidRPr="2D8AD553">
        <w:rPr>
          <w:color w:val="000000" w:themeColor="text1"/>
        </w:rPr>
        <w:t>Das Use-Case-Diagram „Reservierung“ (vgl. Abbildung 1) beschreibt die zentralen fachlichen Funktionen des Kino-Management-Systems im Themenbereich Reservierung. Es berücksichtigt zwei Akteure: den Kunden, der Reservierungen typischerweise selbstständig (z. B. über ein Portal) anlegt und verwaltet, sowie den Kassenmitarbeiter, der Reservierungen im Auftrag des Kunden (telefonisch oder vor Ort) durchführen bzw. bearbeiten kann.</w:t>
      </w:r>
    </w:p>
    <w:p w14:paraId="3005D51B" w14:textId="755BB847" w:rsidR="007560BC" w:rsidRPr="007560BC" w:rsidRDefault="3FD7D6BF" w:rsidP="007560BC">
      <w:pPr>
        <w:rPr>
          <w:color w:val="000000" w:themeColor="text1"/>
        </w:rPr>
      </w:pPr>
      <w:r w:rsidRPr="2D8AD553">
        <w:rPr>
          <w:color w:val="000000" w:themeColor="text1"/>
        </w:rPr>
        <w:t>Im Mittelpunkt stehen fünf Use Cases: Reservierung vornehmen (Anlegen einer Reservierung inkl. Reservierungs- und Kontaktdaten sowie Platz-/Ticketwahl), Reservierung prüfen (Abruf von Reservierungsdetails anhand von Identifikationsdaten), Reservierung ändern (Anpassung z. B. von Sitzplätzen oder Kontaktdaten), Reservierung stornieren (Aufheben der Reservierung und Freigabe der Plätze/Tickets) sowie Snacks &amp; Getränke zur Reservierung hinzufügen (optionale Zusatzleistungen zur bestehenden Reservierung). Die Use-Case-Beschreibungen dokumentieren jeweils Standardabläufe und typische Alternativen/Fehlerfälle, z. B. nicht verfügbare Plätze, nicht auffindbare Reservierungen oder Abbruch durch den Reservierenden. Zusätzlich wird fachlich die Zulässigkeit einer Reservierung in Abhängigkeit vom Vorführungsbeginn (z. B. „30-Minuten-Regel“) berücksichtigt.</w:t>
      </w:r>
    </w:p>
    <w:p w14:paraId="6ACD2DFE" w14:textId="77777777" w:rsidR="00213752" w:rsidRDefault="00213752" w:rsidP="00213752"/>
    <w:p w14:paraId="440098AD" w14:textId="0636A512" w:rsidR="3FD7D6BF" w:rsidRDefault="3FD7D6BF" w:rsidP="2D8AD553">
      <w:r>
        <w:rPr>
          <w:noProof/>
        </w:rPr>
        <w:lastRenderedPageBreak/>
        <w:drawing>
          <wp:inline distT="0" distB="0" distL="0" distR="0" wp14:anchorId="0B2D92C7" wp14:editId="59D7FF56">
            <wp:extent cx="6219825" cy="5553075"/>
            <wp:effectExtent l="0" t="0" r="0" b="0"/>
            <wp:docPr id="3102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284" name="Picture 3102284"/>
                    <pic:cNvPicPr/>
                  </pic:nvPicPr>
                  <pic:blipFill>
                    <a:blip r:embed="rId11">
                      <a:extLst>
                        <a:ext uri="{28A0092B-C50C-407E-A947-70E740481C1C}">
                          <a14:useLocalDpi xmlns:a14="http://schemas.microsoft.com/office/drawing/2010/main"/>
                        </a:ext>
                      </a:extLst>
                    </a:blip>
                    <a:stretch>
                      <a:fillRect/>
                    </a:stretch>
                  </pic:blipFill>
                  <pic:spPr>
                    <a:xfrm>
                      <a:off x="0" y="0"/>
                      <a:ext cx="6219825" cy="5553075"/>
                    </a:xfrm>
                    <a:prstGeom prst="rect">
                      <a:avLst/>
                    </a:prstGeom>
                  </pic:spPr>
                </pic:pic>
              </a:graphicData>
            </a:graphic>
          </wp:inline>
        </w:drawing>
      </w:r>
    </w:p>
    <w:p w14:paraId="79857D41" w14:textId="047467CA" w:rsidR="00106FC4" w:rsidRDefault="00F0021B" w:rsidP="00106FC4">
      <w:pPr>
        <w:widowControl w:val="0"/>
        <w:adjustRightInd w:val="0"/>
        <w:rPr>
          <w:lang w:eastAsia="de-DE"/>
        </w:rPr>
      </w:pPr>
      <w:r>
        <w:rPr>
          <w:lang w:eastAsia="de-DE"/>
        </w:rPr>
        <w:t>Abbildung</w:t>
      </w:r>
      <w:r w:rsidR="00106FC4">
        <w:rPr>
          <w:lang w:eastAsia="de-DE"/>
        </w:rPr>
        <w:t xml:space="preserve"> </w:t>
      </w:r>
      <w:r w:rsidR="00106FC4">
        <w:rPr>
          <w:lang w:eastAsia="de-DE"/>
        </w:rPr>
        <w:fldChar w:fldCharType="begin"/>
      </w:r>
      <w:r w:rsidR="00106FC4">
        <w:rPr>
          <w:lang w:eastAsia="de-DE"/>
        </w:rPr>
        <w:instrText>SEQ figure \* ARABIC</w:instrText>
      </w:r>
      <w:r w:rsidR="00106FC4">
        <w:rPr>
          <w:lang w:eastAsia="de-DE"/>
        </w:rPr>
        <w:fldChar w:fldCharType="separate"/>
      </w:r>
      <w:r w:rsidR="00A65C55">
        <w:rPr>
          <w:noProof/>
          <w:lang w:eastAsia="de-DE"/>
        </w:rPr>
        <w:t>1</w:t>
      </w:r>
      <w:r w:rsidR="00106FC4">
        <w:rPr>
          <w:lang w:eastAsia="de-DE"/>
        </w:rPr>
        <w:fldChar w:fldCharType="end"/>
      </w:r>
      <w:r w:rsidR="00106FC4">
        <w:rPr>
          <w:lang w:eastAsia="de-DE"/>
        </w:rPr>
        <w:t>: [UseCase Diagram]</w:t>
      </w:r>
    </w:p>
    <w:p w14:paraId="11231A02" w14:textId="77777777" w:rsidR="00106FC4" w:rsidRDefault="00106FC4">
      <w:pPr>
        <w:rPr>
          <w:rFonts w:asciiTheme="minorHAnsi" w:eastAsiaTheme="majorEastAsia" w:hAnsiTheme="minorHAnsi" w:cstheme="majorBidi"/>
          <w:b/>
          <w:bCs/>
          <w:color w:val="4F81BD" w:themeColor="accent1"/>
          <w:sz w:val="28"/>
          <w:szCs w:val="26"/>
        </w:rPr>
      </w:pPr>
    </w:p>
    <w:p w14:paraId="0AA967B7" w14:textId="77777777" w:rsidR="007E5FE9" w:rsidRDefault="007E5FE9">
      <w:pPr>
        <w:spacing w:after="0"/>
        <w:rPr>
          <w:rFonts w:asciiTheme="minorHAnsi" w:eastAsiaTheme="majorEastAsia" w:hAnsiTheme="minorHAnsi" w:cstheme="majorBidi"/>
          <w:b/>
          <w:bCs/>
          <w:color w:val="4F81BD" w:themeColor="accent1"/>
          <w:sz w:val="28"/>
          <w:szCs w:val="26"/>
        </w:rPr>
      </w:pPr>
      <w:r>
        <w:br w:type="page"/>
      </w:r>
    </w:p>
    <w:p w14:paraId="1FFC98AC" w14:textId="77777777" w:rsidR="00D646D1" w:rsidRDefault="00D646D1" w:rsidP="00D646D1">
      <w:pPr>
        <w:pStyle w:val="berschrift2"/>
      </w:pPr>
      <w:bookmarkStart w:id="3" w:name="_Toc222516197"/>
      <w:r>
        <w:lastRenderedPageBreak/>
        <w:t>Use Case Beschreibungen</w:t>
      </w:r>
      <w:bookmarkEnd w:id="3"/>
      <w:r>
        <w:t xml:space="preserve"> </w:t>
      </w:r>
    </w:p>
    <w:p w14:paraId="76306B2B" w14:textId="77777777" w:rsidR="00B50011" w:rsidRPr="00B50011" w:rsidRDefault="00B50011" w:rsidP="00B50011"/>
    <w:p w14:paraId="60DB489D" w14:textId="5F83B8FD" w:rsidR="61A902B6" w:rsidRDefault="00B54FC0" w:rsidP="3BE7DA3F">
      <w:pPr>
        <w:pStyle w:val="berschrift3"/>
      </w:pPr>
      <w:bookmarkStart w:id="4" w:name="_Toc222516198"/>
      <w:r>
        <w:t>Use Case 1</w:t>
      </w:r>
      <w:r w:rsidR="6361CFE0">
        <w:t>: Reservierung vornehmen</w:t>
      </w:r>
      <w:bookmarkEnd w:id="4"/>
    </w:p>
    <w:p w14:paraId="6AB63552" w14:textId="6EDC3BB7" w:rsidR="3BE7DA3F" w:rsidRDefault="3BE7DA3F" w:rsidP="3BE7DA3F"/>
    <w:tbl>
      <w:tblPr>
        <w:tblW w:w="0" w:type="auto"/>
        <w:tblInd w:w="9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55"/>
        <w:gridCol w:w="7185"/>
      </w:tblGrid>
      <w:tr w:rsidR="00497A0B" w14:paraId="2974AB48"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66B9A4FD" w14:textId="709BD3B9" w:rsidR="61A902B6" w:rsidRDefault="61A902B6" w:rsidP="61A902B6">
            <w:pPr>
              <w:rPr>
                <w:rFonts w:eastAsia="Calibri" w:cs="Calibri"/>
                <w:color w:val="000000" w:themeColor="text1"/>
              </w:rPr>
            </w:pPr>
            <w:r w:rsidRPr="61A902B6">
              <w:rPr>
                <w:rFonts w:eastAsia="Calibri" w:cs="Calibri"/>
                <w:b/>
                <w:bCs/>
                <w:color w:val="000000" w:themeColor="text1"/>
              </w:rPr>
              <w:t>UseCase</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37A416" w14:textId="359579ED" w:rsidR="61A902B6" w:rsidRDefault="61A902B6" w:rsidP="61A902B6">
            <w:pPr>
              <w:rPr>
                <w:rFonts w:eastAsia="Calibri" w:cs="Calibri"/>
                <w:color w:val="000000" w:themeColor="text1"/>
              </w:rPr>
            </w:pPr>
            <w:r w:rsidRPr="61A902B6">
              <w:rPr>
                <w:rFonts w:eastAsia="Calibri" w:cs="Calibri"/>
                <w:color w:val="000000" w:themeColor="text1"/>
              </w:rPr>
              <w:t>Reservierung vornehmen</w:t>
            </w:r>
          </w:p>
        </w:tc>
      </w:tr>
      <w:tr w:rsidR="00497A0B" w14:paraId="332708F3"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385D6B7D" w14:textId="7CB2092C" w:rsidR="61A902B6" w:rsidRDefault="61A902B6" w:rsidP="61A902B6">
            <w:pPr>
              <w:rPr>
                <w:rFonts w:eastAsia="Calibri" w:cs="Calibri"/>
                <w:color w:val="000000" w:themeColor="text1"/>
              </w:rPr>
            </w:pPr>
            <w:r w:rsidRPr="61A902B6">
              <w:rPr>
                <w:rFonts w:eastAsia="Calibri" w:cs="Calibri"/>
                <w:b/>
                <w:bCs/>
                <w:color w:val="000000" w:themeColor="text1"/>
              </w:rPr>
              <w:t>Kurzbeschreibung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A4E21E" w14:textId="18687562" w:rsidR="61A902B6" w:rsidRDefault="61A902B6" w:rsidP="61A902B6">
            <w:pPr>
              <w:rPr>
                <w:rFonts w:eastAsia="Calibri" w:cs="Calibri"/>
                <w:color w:val="000000" w:themeColor="text1"/>
              </w:rPr>
            </w:pPr>
            <w:r w:rsidRPr="61A902B6">
              <w:rPr>
                <w:rFonts w:eastAsia="Calibri" w:cs="Calibri"/>
                <w:color w:val="000000" w:themeColor="text1"/>
              </w:rPr>
              <w:t xml:space="preserve">Ein Kunde reserviert für eine ausgewählte Filmvorführung einen oder mehrere Sitzplätze (bei freier Platzwahl alternativ eine Anzahl Tickets). </w:t>
            </w:r>
          </w:p>
          <w:p w14:paraId="0F49EF83" w14:textId="3997F6D6" w:rsidR="61A902B6" w:rsidRDefault="61A902B6" w:rsidP="61A902B6">
            <w:pPr>
              <w:rPr>
                <w:rFonts w:eastAsia="Calibri" w:cs="Calibri"/>
                <w:color w:val="000000" w:themeColor="text1"/>
              </w:rPr>
            </w:pPr>
            <w:r w:rsidRPr="61A902B6">
              <w:rPr>
                <w:rFonts w:eastAsia="Calibri" w:cs="Calibri"/>
                <w:color w:val="000000" w:themeColor="text1"/>
              </w:rPr>
              <w:t>Das System speichert die Reservierung inkl. Kundendaten, Vorführungsdaten, Sitzplätzen und Abhol-/Kaufinformationen.</w:t>
            </w:r>
          </w:p>
        </w:tc>
      </w:tr>
      <w:tr w:rsidR="00497A0B" w14:paraId="6E5242C9"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1B81E4C7" w14:textId="63BA2277" w:rsidR="61A902B6" w:rsidRDefault="61A902B6" w:rsidP="61A902B6">
            <w:pPr>
              <w:rPr>
                <w:rFonts w:eastAsia="Calibri" w:cs="Calibri"/>
                <w:color w:val="000000" w:themeColor="text1"/>
              </w:rPr>
            </w:pPr>
            <w:r w:rsidRPr="61A902B6">
              <w:rPr>
                <w:rFonts w:eastAsia="Calibri" w:cs="Calibri"/>
                <w:b/>
                <w:bCs/>
                <w:color w:val="000000" w:themeColor="text1"/>
              </w:rPr>
              <w:t>Akteur</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CC5801" w14:textId="41F46BEC" w:rsidR="61A902B6" w:rsidRDefault="61A902B6" w:rsidP="61A902B6">
            <w:pPr>
              <w:rPr>
                <w:rFonts w:eastAsia="Calibri" w:cs="Calibri"/>
                <w:color w:val="000000" w:themeColor="text1"/>
              </w:rPr>
            </w:pPr>
            <w:r w:rsidRPr="61A902B6">
              <w:rPr>
                <w:rFonts w:eastAsia="Calibri" w:cs="Calibri"/>
                <w:color w:val="000000" w:themeColor="text1"/>
              </w:rPr>
              <w:t xml:space="preserve">Primär: </w:t>
            </w:r>
            <w:r w:rsidRPr="00852770">
              <w:rPr>
                <w:rFonts w:eastAsia="Calibri" w:cs="Calibri"/>
                <w:color w:val="000000" w:themeColor="text1"/>
              </w:rPr>
              <w:t>Kunde</w:t>
            </w:r>
          </w:p>
          <w:p w14:paraId="22B672F8" w14:textId="4B4D7582" w:rsidR="61A902B6" w:rsidRDefault="61A902B6" w:rsidP="61A902B6">
            <w:pPr>
              <w:rPr>
                <w:rFonts w:eastAsia="Calibri" w:cs="Calibri"/>
                <w:color w:val="000000" w:themeColor="text1"/>
              </w:rPr>
            </w:pPr>
            <w:r w:rsidRPr="61A902B6">
              <w:rPr>
                <w:rFonts w:eastAsia="Calibri" w:cs="Calibri"/>
                <w:color w:val="000000" w:themeColor="text1"/>
              </w:rPr>
              <w:t>Weitere:</w:t>
            </w:r>
          </w:p>
          <w:p w14:paraId="7B454938" w14:textId="27116F7D" w:rsidR="61A902B6" w:rsidRDefault="61A902B6" w:rsidP="61A902B6">
            <w:pPr>
              <w:rPr>
                <w:rFonts w:eastAsia="Calibri" w:cs="Calibri"/>
                <w:color w:val="000000" w:themeColor="text1"/>
              </w:rPr>
            </w:pPr>
            <w:r w:rsidRPr="00852770">
              <w:rPr>
                <w:rFonts w:eastAsia="Calibri" w:cs="Calibri"/>
                <w:color w:val="000000" w:themeColor="text1"/>
              </w:rPr>
              <w:t>Kinoportal</w:t>
            </w:r>
            <w:r w:rsidRPr="61A902B6">
              <w:rPr>
                <w:rFonts w:eastAsia="Calibri" w:cs="Calibri"/>
                <w:color w:val="000000" w:themeColor="text1"/>
              </w:rPr>
              <w:t xml:space="preserve"> (wenn Reservierung über Portal/Webseite erfolgt), </w:t>
            </w:r>
          </w:p>
          <w:p w14:paraId="6B421DF7" w14:textId="46BBF14D" w:rsidR="61A902B6" w:rsidRDefault="61A902B6" w:rsidP="61A902B6">
            <w:pPr>
              <w:rPr>
                <w:rFonts w:eastAsia="Calibri" w:cs="Calibri"/>
                <w:color w:val="000000" w:themeColor="text1"/>
              </w:rPr>
            </w:pPr>
            <w:r w:rsidRPr="00852770">
              <w:rPr>
                <w:rFonts w:eastAsia="Calibri" w:cs="Calibri"/>
                <w:color w:val="000000" w:themeColor="text1"/>
              </w:rPr>
              <w:t>Kassenmitarbeiter</w:t>
            </w:r>
            <w:r w:rsidRPr="61A902B6">
              <w:rPr>
                <w:rFonts w:eastAsia="Calibri" w:cs="Calibri"/>
                <w:color w:val="000000" w:themeColor="text1"/>
              </w:rPr>
              <w:t xml:space="preserve"> (wenn Reservierung telefonisch/vor Ort erfasst wird)</w:t>
            </w:r>
          </w:p>
        </w:tc>
      </w:tr>
      <w:tr w:rsidR="00497A0B" w14:paraId="5D19FA34"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42085D50" w14:textId="2FDF97CD" w:rsidR="61A902B6" w:rsidRDefault="61A902B6" w:rsidP="61A902B6">
            <w:pPr>
              <w:rPr>
                <w:rFonts w:eastAsia="Calibri" w:cs="Calibri"/>
                <w:color w:val="000000" w:themeColor="text1"/>
              </w:rPr>
            </w:pPr>
            <w:r w:rsidRPr="61A902B6">
              <w:rPr>
                <w:rFonts w:eastAsia="Calibri" w:cs="Calibri"/>
                <w:b/>
                <w:bCs/>
                <w:color w:val="000000" w:themeColor="text1"/>
              </w:rPr>
              <w:t>Auslöser</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5862D9" w14:textId="5DCBF497" w:rsidR="61A902B6" w:rsidRDefault="61A902B6" w:rsidP="61A902B6">
            <w:pPr>
              <w:rPr>
                <w:rFonts w:eastAsia="Calibri" w:cs="Calibri"/>
                <w:color w:val="000000" w:themeColor="text1"/>
              </w:rPr>
            </w:pPr>
            <w:r w:rsidRPr="61A902B6">
              <w:rPr>
                <w:rFonts w:eastAsia="Calibri" w:cs="Calibri"/>
                <w:color w:val="000000" w:themeColor="text1"/>
              </w:rPr>
              <w:t>Der Kunde möchte für eine bestimmte Filmvorführung Plätze/Tickets reservieren.</w:t>
            </w:r>
          </w:p>
        </w:tc>
      </w:tr>
      <w:tr w:rsidR="00497A0B" w14:paraId="41965856"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2157DC8" w14:textId="71593644" w:rsidR="61A902B6" w:rsidRDefault="61A902B6" w:rsidP="61A902B6">
            <w:pPr>
              <w:rPr>
                <w:rFonts w:eastAsia="Calibri" w:cs="Calibri"/>
                <w:color w:val="000000" w:themeColor="text1"/>
              </w:rPr>
            </w:pPr>
            <w:r w:rsidRPr="61A902B6">
              <w:rPr>
                <w:rFonts w:eastAsia="Calibri" w:cs="Calibri"/>
                <w:b/>
                <w:bCs/>
                <w:color w:val="000000" w:themeColor="text1"/>
              </w:rPr>
              <w:t>Vorbedingung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F03277" w14:textId="688F159D" w:rsidR="61A902B6" w:rsidRDefault="61A902B6" w:rsidP="61A902B6">
            <w:pPr>
              <w:rPr>
                <w:rFonts w:eastAsia="Calibri" w:cs="Calibri"/>
                <w:color w:val="000000" w:themeColor="text1"/>
              </w:rPr>
            </w:pPr>
            <w:r w:rsidRPr="61A902B6">
              <w:rPr>
                <w:rFonts w:eastAsia="Calibri" w:cs="Calibri"/>
                <w:color w:val="000000" w:themeColor="text1"/>
              </w:rPr>
              <w:t>-Die gewünschte Filmvorführung (Film, Datum/Uhrzeit, Saal) ist im Programm vorhanden.</w:t>
            </w:r>
          </w:p>
          <w:p w14:paraId="3BD3DC0A" w14:textId="3B7E0EF0" w:rsidR="61A902B6" w:rsidRDefault="61A902B6" w:rsidP="61A902B6">
            <w:pPr>
              <w:rPr>
                <w:rFonts w:eastAsia="Calibri" w:cs="Calibri"/>
                <w:color w:val="000000" w:themeColor="text1"/>
              </w:rPr>
            </w:pPr>
            <w:r w:rsidRPr="61A902B6">
              <w:rPr>
                <w:rFonts w:eastAsia="Calibri" w:cs="Calibri"/>
                <w:color w:val="000000" w:themeColor="text1"/>
              </w:rPr>
              <w:t>-Es sind noch Sitzplätze/Tickets für die Vorstellung verfügbar.</w:t>
            </w:r>
          </w:p>
          <w:p w14:paraId="63B07F79" w14:textId="7FEACC7C" w:rsidR="61A902B6" w:rsidRDefault="61A902B6" w:rsidP="61A902B6">
            <w:pPr>
              <w:rPr>
                <w:rFonts w:eastAsia="Calibri" w:cs="Calibri"/>
                <w:color w:val="000000" w:themeColor="text1"/>
              </w:rPr>
            </w:pPr>
            <w:r w:rsidRPr="61A902B6">
              <w:rPr>
                <w:rFonts w:eastAsia="Calibri" w:cs="Calibri"/>
                <w:color w:val="000000" w:themeColor="text1"/>
              </w:rPr>
              <w:t xml:space="preserve"> </w:t>
            </w:r>
          </w:p>
        </w:tc>
      </w:tr>
      <w:tr w:rsidR="00497A0B" w14:paraId="2813A687"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66253156" w14:textId="3545E900" w:rsidR="61A902B6" w:rsidRDefault="61A902B6" w:rsidP="61A902B6">
            <w:pPr>
              <w:rPr>
                <w:rFonts w:eastAsia="Calibri" w:cs="Calibri"/>
                <w:color w:val="000000" w:themeColor="text1"/>
              </w:rPr>
            </w:pPr>
            <w:r w:rsidRPr="61A902B6">
              <w:rPr>
                <w:rFonts w:eastAsia="Calibri" w:cs="Calibri"/>
                <w:b/>
                <w:bCs/>
                <w:color w:val="000000" w:themeColor="text1"/>
              </w:rPr>
              <w:t>Nachbedingung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B96F8F" w14:textId="236191B1" w:rsidR="61A902B6" w:rsidRDefault="61A902B6" w:rsidP="61A902B6">
            <w:pPr>
              <w:rPr>
                <w:rFonts w:eastAsia="Calibri" w:cs="Calibri"/>
                <w:color w:val="000000" w:themeColor="text1"/>
              </w:rPr>
            </w:pPr>
            <w:r w:rsidRPr="61A902B6">
              <w:rPr>
                <w:rFonts w:eastAsia="Calibri" w:cs="Calibri"/>
                <w:color w:val="000000" w:themeColor="text1"/>
              </w:rPr>
              <w:t xml:space="preserve"> </w:t>
            </w:r>
          </w:p>
        </w:tc>
      </w:tr>
      <w:tr w:rsidR="00497A0B" w14:paraId="79565B75"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C2A39A5" w14:textId="08091A7C" w:rsidR="61A902B6" w:rsidRDefault="61A902B6" w:rsidP="61A902B6">
            <w:pPr>
              <w:rPr>
                <w:rFonts w:eastAsia="Calibri" w:cs="Calibri"/>
                <w:color w:val="000000" w:themeColor="text1"/>
              </w:rPr>
            </w:pPr>
            <w:r w:rsidRPr="61A902B6">
              <w:rPr>
                <w:rFonts w:eastAsia="Calibri" w:cs="Calibri"/>
                <w:b/>
                <w:bCs/>
                <w:color w:val="000000" w:themeColor="text1"/>
              </w:rPr>
              <w:t>Ablauf</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0C52F2" w14:textId="1AE7C8A0" w:rsidR="61A902B6" w:rsidRDefault="61A902B6" w:rsidP="61A902B6">
            <w:pPr>
              <w:rPr>
                <w:rFonts w:eastAsia="Calibri" w:cs="Calibri"/>
                <w:color w:val="000000" w:themeColor="text1"/>
              </w:rPr>
            </w:pPr>
            <w:r w:rsidRPr="61A902B6">
              <w:rPr>
                <w:rFonts w:eastAsia="Calibri" w:cs="Calibri"/>
                <w:color w:val="000000" w:themeColor="text1"/>
              </w:rPr>
              <w:t>1.Der Reservierende wählt eine Filmvorführung (Film, Datum/Uhrzeit) im Filmkatalog aus.</w:t>
            </w:r>
          </w:p>
          <w:p w14:paraId="63C85B48" w14:textId="35C73A12" w:rsidR="61A902B6" w:rsidRDefault="61A902B6" w:rsidP="61A902B6">
            <w:pPr>
              <w:rPr>
                <w:rFonts w:eastAsia="Calibri" w:cs="Calibri"/>
                <w:color w:val="000000" w:themeColor="text1"/>
              </w:rPr>
            </w:pPr>
            <w:r w:rsidRPr="61A902B6">
              <w:rPr>
                <w:rFonts w:eastAsia="Calibri" w:cs="Calibri"/>
                <w:color w:val="000000" w:themeColor="text1"/>
              </w:rPr>
              <w:t>2.Das System zeigt zur Vorführung die Saalinformationen sowie die aktuell verfügbaren Sitzplätze/Tickets an.</w:t>
            </w:r>
          </w:p>
          <w:p w14:paraId="4DC98D2B" w14:textId="6993EE74" w:rsidR="61A902B6" w:rsidRDefault="61A902B6" w:rsidP="61A902B6">
            <w:pPr>
              <w:rPr>
                <w:rFonts w:eastAsia="Calibri" w:cs="Calibri"/>
                <w:color w:val="000000" w:themeColor="text1"/>
              </w:rPr>
            </w:pPr>
            <w:r w:rsidRPr="61A902B6">
              <w:rPr>
                <w:rFonts w:eastAsia="Calibri" w:cs="Calibri"/>
                <w:color w:val="000000" w:themeColor="text1"/>
              </w:rPr>
              <w:t>3.Der Reservierende wählt einen oder mehrere Sitzplätze aus (oder gibt bei freier Platzwahl die gewünschte Anzahl Tickets an).</w:t>
            </w:r>
          </w:p>
          <w:p w14:paraId="197C0D30" w14:textId="01E02CC0" w:rsidR="61A902B6" w:rsidRDefault="61A902B6" w:rsidP="61A902B6">
            <w:pPr>
              <w:rPr>
                <w:rFonts w:eastAsia="Calibri" w:cs="Calibri"/>
                <w:color w:val="000000" w:themeColor="text1"/>
              </w:rPr>
            </w:pPr>
            <w:r w:rsidRPr="61A902B6">
              <w:rPr>
                <w:rFonts w:eastAsia="Calibri" w:cs="Calibri"/>
                <w:color w:val="000000" w:themeColor="text1"/>
              </w:rPr>
              <w:t>4.Der Reservierende erfasst die erforderlichen Reservierungsdaten (Name, Vorname, E-Mail-Adresse).</w:t>
            </w:r>
          </w:p>
          <w:p w14:paraId="4C3C0BBD" w14:textId="19E5C70F" w:rsidR="61A902B6" w:rsidRDefault="61A902B6" w:rsidP="61A902B6">
            <w:pPr>
              <w:rPr>
                <w:rFonts w:eastAsia="Calibri" w:cs="Calibri"/>
                <w:color w:val="000000" w:themeColor="text1"/>
              </w:rPr>
            </w:pPr>
            <w:r w:rsidRPr="61A902B6">
              <w:rPr>
                <w:rFonts w:eastAsia="Calibri" w:cs="Calibri"/>
                <w:color w:val="000000" w:themeColor="text1"/>
              </w:rPr>
              <w:t>5.Das System prüft, ob die ausgewählten Sitzplätze/Tickets noch verfügbar sind und ob eine Reservierung für diese Vorstellung noch zulässig ist (30 Minuten vor Vorführungsbeginn).</w:t>
            </w:r>
          </w:p>
          <w:p w14:paraId="1286FB69" w14:textId="4A329160" w:rsidR="61A902B6" w:rsidRDefault="61A902B6" w:rsidP="61A902B6">
            <w:pPr>
              <w:rPr>
                <w:rFonts w:eastAsia="Calibri" w:cs="Calibri"/>
                <w:color w:val="000000" w:themeColor="text1"/>
              </w:rPr>
            </w:pPr>
            <w:r w:rsidRPr="61A902B6">
              <w:rPr>
                <w:rFonts w:eastAsia="Calibri" w:cs="Calibri"/>
                <w:color w:val="000000" w:themeColor="text1"/>
              </w:rPr>
              <w:t>6.Das System legt die Reservierung an, speichert Datum/Uhrzeit der Reservierung und verknüpft sie mit der Vorführung und den Sitzplätzen/Tickets.</w:t>
            </w:r>
          </w:p>
          <w:p w14:paraId="321DB4DB" w14:textId="56DDA56B" w:rsidR="61A902B6" w:rsidRDefault="61A902B6" w:rsidP="61A902B6">
            <w:pPr>
              <w:rPr>
                <w:rFonts w:eastAsia="Calibri" w:cs="Calibri"/>
                <w:color w:val="000000" w:themeColor="text1"/>
              </w:rPr>
            </w:pPr>
            <w:r w:rsidRPr="61A902B6">
              <w:rPr>
                <w:rFonts w:eastAsia="Calibri" w:cs="Calibri"/>
                <w:color w:val="000000" w:themeColor="text1"/>
              </w:rPr>
              <w:t xml:space="preserve">7.Das System bestätigt die Reservierung und stellt die Bestätigungsdaten bereit (z. B. Reservierungsnummer, Vorführung, Plätze, Abholfrist). </w:t>
            </w:r>
          </w:p>
        </w:tc>
      </w:tr>
      <w:tr w:rsidR="00497A0B" w14:paraId="0171B2DE"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6AFEEF53" w14:textId="7AE956F2" w:rsidR="61A902B6" w:rsidRDefault="61A902B6" w:rsidP="61A902B6">
            <w:pPr>
              <w:rPr>
                <w:rFonts w:eastAsia="Calibri" w:cs="Calibri"/>
                <w:color w:val="000000" w:themeColor="text1"/>
              </w:rPr>
            </w:pPr>
            <w:r w:rsidRPr="61A902B6">
              <w:rPr>
                <w:rFonts w:eastAsia="Calibri" w:cs="Calibri"/>
                <w:b/>
                <w:bCs/>
                <w:color w:val="000000" w:themeColor="text1"/>
              </w:rPr>
              <w:t>Alternativen</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E80BA6" w14:textId="27437AFA" w:rsidR="61A902B6" w:rsidRDefault="61A902B6" w:rsidP="61A902B6">
            <w:pPr>
              <w:rPr>
                <w:rFonts w:eastAsia="Calibri" w:cs="Calibri"/>
                <w:color w:val="000000" w:themeColor="text1"/>
              </w:rPr>
            </w:pPr>
            <w:r w:rsidRPr="61A902B6">
              <w:rPr>
                <w:rFonts w:eastAsia="Calibri" w:cs="Calibri"/>
                <w:b/>
                <w:bCs/>
                <w:color w:val="000000" w:themeColor="text1"/>
              </w:rPr>
              <w:t>A1 – [Sitzplätze/Tickets nicht mehr verfügbar] (Schritt 5)</w:t>
            </w:r>
            <w:r>
              <w:br/>
            </w:r>
            <w:r w:rsidRPr="61A902B6">
              <w:rPr>
                <w:rFonts w:eastAsia="Calibri" w:cs="Calibri"/>
                <w:color w:val="000000" w:themeColor="text1"/>
              </w:rPr>
              <w:t>A1.1 Das System informiert über nicht mehr verfügbare Plätze/Tickets.</w:t>
            </w:r>
            <w:r>
              <w:br/>
            </w:r>
            <w:r w:rsidRPr="61A902B6">
              <w:rPr>
                <w:rFonts w:eastAsia="Calibri" w:cs="Calibri"/>
                <w:color w:val="000000" w:themeColor="text1"/>
              </w:rPr>
              <w:t>A1.2 Das System zeigt die aktualisierte Verfügbarkeit an.</w:t>
            </w:r>
            <w:r>
              <w:br/>
            </w:r>
            <w:r w:rsidRPr="61A902B6">
              <w:rPr>
                <w:rFonts w:eastAsia="Calibri" w:cs="Calibri"/>
                <w:color w:val="000000" w:themeColor="text1"/>
              </w:rPr>
              <w:t>A1.3 Der Reservierende wählt andere Plätze/Tickets (weiter mit Schritt 3) oder bricht ab (→ Fehlschlag).</w:t>
            </w:r>
          </w:p>
          <w:p w14:paraId="1CEDEA2B" w14:textId="28277C94" w:rsidR="61A902B6" w:rsidRDefault="61A902B6" w:rsidP="61A902B6">
            <w:pPr>
              <w:rPr>
                <w:rFonts w:eastAsia="Calibri" w:cs="Calibri"/>
                <w:color w:val="000000" w:themeColor="text1"/>
              </w:rPr>
            </w:pPr>
            <w:r w:rsidRPr="61A902B6">
              <w:rPr>
                <w:rFonts w:eastAsia="Calibri" w:cs="Calibri"/>
                <w:b/>
                <w:bCs/>
                <w:color w:val="000000" w:themeColor="text1"/>
              </w:rPr>
              <w:lastRenderedPageBreak/>
              <w:t>A2 – [</w:t>
            </w:r>
            <w:r w:rsidRPr="61A902B6">
              <w:rPr>
                <w:rFonts w:eastAsia="Calibri" w:cs="Calibri"/>
                <w:color w:val="000000" w:themeColor="text1"/>
              </w:rPr>
              <w:t xml:space="preserve"> </w:t>
            </w:r>
            <w:r w:rsidRPr="61A902B6">
              <w:rPr>
                <w:rFonts w:eastAsia="Calibri" w:cs="Calibri"/>
                <w:b/>
                <w:bCs/>
                <w:color w:val="000000" w:themeColor="text1"/>
              </w:rPr>
              <w:t>Reservierende</w:t>
            </w:r>
            <w:r w:rsidRPr="61A902B6">
              <w:rPr>
                <w:rFonts w:eastAsia="Calibri" w:cs="Calibri"/>
                <w:color w:val="000000" w:themeColor="text1"/>
              </w:rPr>
              <w:t xml:space="preserve"> </w:t>
            </w:r>
            <w:r w:rsidRPr="61A902B6">
              <w:rPr>
                <w:rFonts w:eastAsia="Calibri" w:cs="Calibri"/>
                <w:b/>
                <w:bCs/>
                <w:color w:val="000000" w:themeColor="text1"/>
              </w:rPr>
              <w:t>bricht Vorgang ab] (Schritt 3 oder 4)</w:t>
            </w:r>
            <w:r>
              <w:br/>
            </w:r>
            <w:r w:rsidRPr="61A902B6">
              <w:rPr>
                <w:rFonts w:eastAsia="Calibri" w:cs="Calibri"/>
                <w:color w:val="000000" w:themeColor="text1"/>
              </w:rPr>
              <w:t>A2.1 Der Reservierende bricht ab.</w:t>
            </w:r>
            <w:r>
              <w:br/>
            </w:r>
            <w:r w:rsidRPr="61A902B6">
              <w:rPr>
                <w:rFonts w:eastAsia="Calibri" w:cs="Calibri"/>
                <w:color w:val="000000" w:themeColor="text1"/>
              </w:rPr>
              <w:t>A2.2 Das System speichert keine Reservierung und gibt ggf. temporär gehaltene Plätze frei.</w:t>
            </w:r>
          </w:p>
          <w:p w14:paraId="74D0E204" w14:textId="4171B657" w:rsidR="61A902B6" w:rsidRDefault="61A902B6" w:rsidP="61A902B6">
            <w:pPr>
              <w:rPr>
                <w:rFonts w:eastAsia="Calibri" w:cs="Calibri"/>
                <w:color w:val="000000" w:themeColor="text1"/>
              </w:rPr>
            </w:pPr>
            <w:r w:rsidRPr="61A902B6">
              <w:rPr>
                <w:rFonts w:eastAsia="Calibri" w:cs="Calibri"/>
                <w:b/>
                <w:bCs/>
                <w:color w:val="000000" w:themeColor="text1"/>
              </w:rPr>
              <w:t>A3 – [Reservierung über Kasse/Telefon statt durch Kunde]</w:t>
            </w:r>
            <w:r>
              <w:br/>
            </w:r>
            <w:r w:rsidRPr="61A902B6">
              <w:rPr>
                <w:rFonts w:eastAsia="Calibri" w:cs="Calibri"/>
                <w:color w:val="000000" w:themeColor="text1"/>
              </w:rPr>
              <w:t>A3.1 Ein Kassenmitarbeiter erfasst Auswahl und Kundendaten im Auftrag des Kunden.</w:t>
            </w:r>
            <w:r>
              <w:br/>
            </w:r>
            <w:r w:rsidRPr="61A902B6">
              <w:rPr>
                <w:rFonts w:eastAsia="Calibri" w:cs="Calibri"/>
                <w:color w:val="000000" w:themeColor="text1"/>
              </w:rPr>
              <w:t>A3.2 Danach weiter wie Hauptablauf ab Schritt 5.</w:t>
            </w:r>
          </w:p>
          <w:p w14:paraId="580E90DE" w14:textId="750B73D3" w:rsidR="61A902B6" w:rsidRDefault="61A902B6" w:rsidP="61A902B6">
            <w:pPr>
              <w:rPr>
                <w:rFonts w:eastAsia="Calibri" w:cs="Calibri"/>
                <w:color w:val="000000" w:themeColor="text1"/>
              </w:rPr>
            </w:pPr>
            <w:r w:rsidRPr="61A902B6">
              <w:rPr>
                <w:rFonts w:eastAsia="Calibri" w:cs="Calibri"/>
                <w:b/>
                <w:bCs/>
                <w:color w:val="000000" w:themeColor="text1"/>
              </w:rPr>
              <w:t>A4 – [Reservierung nicht zulässig (30-Minuten-Regel)] (Schritt 5)</w:t>
            </w:r>
          </w:p>
          <w:p w14:paraId="71D6DD28" w14:textId="77BF979E" w:rsidR="61A902B6" w:rsidRDefault="61A902B6" w:rsidP="61A902B6">
            <w:pPr>
              <w:rPr>
                <w:rFonts w:eastAsia="Calibri" w:cs="Calibri"/>
                <w:color w:val="000000" w:themeColor="text1"/>
              </w:rPr>
            </w:pPr>
            <w:r w:rsidRPr="61A902B6">
              <w:rPr>
                <w:rFonts w:eastAsia="Calibri" w:cs="Calibri"/>
                <w:color w:val="000000" w:themeColor="text1"/>
              </w:rPr>
              <w:t>A4.1 Das System stellt fest, dass die Reservierungsfrist überschritten ist (Vorführungsbeginn in weniger als 30 Minuten).</w:t>
            </w:r>
          </w:p>
          <w:p w14:paraId="16AA0B43" w14:textId="48A7AD73" w:rsidR="61A902B6" w:rsidRDefault="61A902B6" w:rsidP="61A902B6">
            <w:pPr>
              <w:rPr>
                <w:rFonts w:eastAsia="Calibri" w:cs="Calibri"/>
                <w:color w:val="000000" w:themeColor="text1"/>
              </w:rPr>
            </w:pPr>
            <w:r w:rsidRPr="61A902B6">
              <w:rPr>
                <w:rFonts w:eastAsia="Calibri" w:cs="Calibri"/>
                <w:color w:val="000000" w:themeColor="text1"/>
              </w:rPr>
              <w:t>A4.2 Das System lehnt die Reservierung ab und informiert den Reservierenden.</w:t>
            </w:r>
          </w:p>
          <w:p w14:paraId="12972C4E" w14:textId="5F256C48" w:rsidR="61A902B6" w:rsidRDefault="61A902B6" w:rsidP="61A902B6">
            <w:pPr>
              <w:rPr>
                <w:rFonts w:eastAsia="Calibri" w:cs="Calibri"/>
                <w:color w:val="000000" w:themeColor="text1"/>
              </w:rPr>
            </w:pPr>
            <w:r w:rsidRPr="61A902B6">
              <w:rPr>
                <w:rFonts w:eastAsia="Calibri" w:cs="Calibri"/>
                <w:color w:val="000000" w:themeColor="text1"/>
              </w:rPr>
              <w:t>A4.3 Es wird keine Reservierung gespeichert und keine Plätze werden blockiert.</w:t>
            </w:r>
          </w:p>
        </w:tc>
      </w:tr>
      <w:tr w:rsidR="00497A0B" w14:paraId="0370C408" w14:textId="77777777" w:rsidTr="61A902B6">
        <w:trPr>
          <w:trHeight w:val="285"/>
        </w:trPr>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2BBE5A1A" w14:textId="6659D8DD" w:rsidR="61A902B6" w:rsidRDefault="61A902B6" w:rsidP="61A902B6">
            <w:pPr>
              <w:rPr>
                <w:rFonts w:eastAsia="Calibri" w:cs="Calibri"/>
                <w:color w:val="000000" w:themeColor="text1"/>
              </w:rPr>
            </w:pPr>
            <w:r w:rsidRPr="61A902B6">
              <w:rPr>
                <w:rFonts w:eastAsia="Calibri" w:cs="Calibri"/>
                <w:b/>
                <w:bCs/>
                <w:color w:val="000000" w:themeColor="text1"/>
              </w:rPr>
              <w:lastRenderedPageBreak/>
              <w:t>Anmerkungen</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22E35E" w14:textId="4B9ABAE3" w:rsidR="61A902B6" w:rsidRDefault="61A902B6" w:rsidP="61A902B6">
            <w:pPr>
              <w:rPr>
                <w:rFonts w:eastAsia="Calibri" w:cs="Calibri"/>
                <w:color w:val="000000" w:themeColor="text1"/>
              </w:rPr>
            </w:pPr>
            <w:r w:rsidRPr="61A902B6">
              <w:rPr>
                <w:rFonts w:eastAsia="Calibri" w:cs="Calibri"/>
                <w:color w:val="000000" w:themeColor="text1"/>
              </w:rPr>
              <w:t>-Die gespeicherten Reservierungsdaten sind alle</w:t>
            </w:r>
          </w:p>
          <w:p w14:paraId="68B76155" w14:textId="3B2F6888" w:rsidR="61A902B6" w:rsidRDefault="61A902B6" w:rsidP="61A902B6">
            <w:pPr>
              <w:rPr>
                <w:rFonts w:eastAsia="Calibri" w:cs="Calibri"/>
                <w:color w:val="000000" w:themeColor="text1"/>
              </w:rPr>
            </w:pPr>
            <w:r w:rsidRPr="61A902B6">
              <w:rPr>
                <w:rFonts w:eastAsia="Calibri" w:cs="Calibri"/>
                <w:color w:val="000000" w:themeColor="text1"/>
              </w:rPr>
              <w:t>-Die Reservierung ist über mehrere Kanäle möglich</w:t>
            </w:r>
          </w:p>
          <w:p w14:paraId="7B7069EB" w14:textId="3A1E1D5A" w:rsidR="61A902B6" w:rsidRDefault="61A902B6" w:rsidP="61A902B6">
            <w:pPr>
              <w:rPr>
                <w:rFonts w:eastAsia="Calibri" w:cs="Calibri"/>
                <w:color w:val="000000" w:themeColor="text1"/>
              </w:rPr>
            </w:pPr>
            <w:r w:rsidRPr="61A902B6">
              <w:rPr>
                <w:rFonts w:eastAsia="Calibri" w:cs="Calibri"/>
                <w:color w:val="000000" w:themeColor="text1"/>
              </w:rPr>
              <w:t>-Programm- und Saaldaten werden für die Auswahl und Verfügbarkeitsanzeige genutzt</w:t>
            </w:r>
          </w:p>
          <w:p w14:paraId="35842815" w14:textId="7AF270D4" w:rsidR="61A902B6" w:rsidRDefault="61A902B6" w:rsidP="61A902B6">
            <w:pPr>
              <w:rPr>
                <w:rFonts w:eastAsia="Calibri" w:cs="Calibri"/>
                <w:color w:val="000000" w:themeColor="text1"/>
              </w:rPr>
            </w:pPr>
            <w:r w:rsidRPr="61A902B6">
              <w:rPr>
                <w:rFonts w:eastAsia="Calibri" w:cs="Calibri"/>
                <w:color w:val="000000" w:themeColor="text1"/>
              </w:rPr>
              <w:t>-Die Regel zur Gültigkeit/Frist ist relevant für spätere Use Cases (Status/Storno) und kann hier bereits geprüft werden (</w:t>
            </w:r>
            <w:r w:rsidRPr="61A902B6">
              <w:rPr>
                <w:rFonts w:eastAsia="Calibri" w:cs="Calibri"/>
                <w:b/>
                <w:bCs/>
                <w:color w:val="000000" w:themeColor="text1"/>
              </w:rPr>
              <w:t>RSVG-3</w:t>
            </w:r>
            <w:r w:rsidRPr="61A902B6">
              <w:rPr>
                <w:rFonts w:eastAsia="Calibri" w:cs="Calibri"/>
                <w:color w:val="000000" w:themeColor="text1"/>
              </w:rPr>
              <w:t>).</w:t>
            </w:r>
          </w:p>
        </w:tc>
      </w:tr>
    </w:tbl>
    <w:p w14:paraId="2AFDC96E" w14:textId="628CE020" w:rsidR="61A902B6" w:rsidRDefault="61A902B6"/>
    <w:p w14:paraId="1A8A3896" w14:textId="60ADC5AD" w:rsidR="00106FC4" w:rsidRPr="00106FC4" w:rsidRDefault="00B54FC0" w:rsidP="006B7B44">
      <w:pPr>
        <w:pStyle w:val="berschrift3"/>
      </w:pPr>
      <w:bookmarkStart w:id="5" w:name="_Toc222516199"/>
      <w:r>
        <w:t>Use Case 2</w:t>
      </w:r>
      <w:r w:rsidR="7BDA8059">
        <w:t>: Reservierung s</w:t>
      </w:r>
      <w:r w:rsidR="00AF6FA2">
        <w:t>t</w:t>
      </w:r>
      <w:r w:rsidR="7BDA8059">
        <w:t>ornieren</w:t>
      </w:r>
      <w:bookmarkEnd w:id="5"/>
    </w:p>
    <w:p w14:paraId="63B84D47" w14:textId="1BD53CF3" w:rsidR="00B54FC0" w:rsidRDefault="00B54FC0" w:rsidP="18363695"/>
    <w:tbl>
      <w:tblPr>
        <w:tblW w:w="0" w:type="auto"/>
        <w:tblInd w:w="9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25"/>
        <w:gridCol w:w="7200"/>
      </w:tblGrid>
      <w:tr w:rsidR="00497A0B" w14:paraId="641DA423"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190BEED" w14:textId="5F5A7E73" w:rsidR="09C9DEE0" w:rsidRDefault="09C9DEE0" w:rsidP="09C9DEE0">
            <w:pPr>
              <w:rPr>
                <w:rFonts w:eastAsia="Calibri"/>
              </w:rPr>
            </w:pPr>
            <w:r>
              <w:rPr>
                <w:rFonts w:eastAsia="Calibri"/>
              </w:rPr>
              <w:t>UseCase</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B2A436" w14:textId="620F4C50" w:rsidR="09C9DEE0" w:rsidRDefault="09C9DEE0" w:rsidP="09C9DEE0">
            <w:pPr>
              <w:rPr>
                <w:rFonts w:eastAsia="Calibri"/>
              </w:rPr>
            </w:pPr>
            <w:r>
              <w:rPr>
                <w:rFonts w:eastAsia="Calibri"/>
              </w:rPr>
              <w:t>Reservierung stornieren</w:t>
            </w:r>
          </w:p>
        </w:tc>
      </w:tr>
      <w:tr w:rsidR="00497A0B" w14:paraId="6C080B01"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4D917BF1" w14:textId="78AAB04D" w:rsidR="09C9DEE0" w:rsidRDefault="09C9DEE0" w:rsidP="09C9DEE0">
            <w:pPr>
              <w:rPr>
                <w:rFonts w:eastAsia="Calibri"/>
              </w:rPr>
            </w:pPr>
            <w:r>
              <w:rPr>
                <w:rFonts w:eastAsia="Calibri"/>
              </w:rPr>
              <w:t>Kurzbeschreibung</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69549A" w14:textId="2B476732" w:rsidR="09C9DEE0" w:rsidRDefault="09C9DEE0" w:rsidP="09C9DEE0">
            <w:pPr>
              <w:rPr>
                <w:rFonts w:eastAsia="Calibri"/>
              </w:rPr>
            </w:pPr>
            <w:r>
              <w:rPr>
                <w:rFonts w:eastAsia="Calibri"/>
              </w:rPr>
              <w:t>Ein Kunde (oder ein Kassenmitarbeiter im Auftrag des Kunden) storniert eine bestehende Reservierung. Das System hebt die Reservierung auf und gibt die reservierten Sitzplätze/Tickets wieder frei.</w:t>
            </w:r>
          </w:p>
        </w:tc>
      </w:tr>
      <w:tr w:rsidR="00497A0B" w14:paraId="4D312486"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2C4488F6" w14:textId="6939F3FE" w:rsidR="09C9DEE0" w:rsidRDefault="09C9DEE0" w:rsidP="09C9DEE0">
            <w:pPr>
              <w:rPr>
                <w:rFonts w:eastAsia="Calibri"/>
              </w:rPr>
            </w:pPr>
            <w:r>
              <w:rPr>
                <w:rFonts w:eastAsia="Calibri"/>
              </w:rPr>
              <w:t>Akteur</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2C001E" w14:textId="53F204D7" w:rsidR="09C9DEE0" w:rsidRDefault="09C9DEE0" w:rsidP="09C9DEE0">
            <w:pPr>
              <w:rPr>
                <w:rFonts w:eastAsia="Calibri"/>
              </w:rPr>
            </w:pPr>
            <w:r>
              <w:rPr>
                <w:rFonts w:eastAsia="Calibri"/>
              </w:rPr>
              <w:t xml:space="preserve">Primär: </w:t>
            </w:r>
            <w:r w:rsidRPr="00497A0B">
              <w:rPr>
                <w:rFonts w:eastAsia="Calibri"/>
              </w:rPr>
              <w:t>Kunde</w:t>
            </w:r>
            <w:r>
              <w:br/>
            </w:r>
            <w:r>
              <w:rPr>
                <w:rFonts w:eastAsia="Calibri"/>
              </w:rPr>
              <w:t xml:space="preserve">Weitere: </w:t>
            </w:r>
          </w:p>
          <w:p w14:paraId="24BD9583" w14:textId="6A94DD98" w:rsidR="09C9DEE0" w:rsidRDefault="09C9DEE0" w:rsidP="09C9DEE0">
            <w:pPr>
              <w:rPr>
                <w:rFonts w:eastAsia="Calibri"/>
              </w:rPr>
            </w:pPr>
            <w:r w:rsidRPr="00497A0B">
              <w:rPr>
                <w:rFonts w:eastAsia="Calibri"/>
              </w:rPr>
              <w:t>Kassenmitarbeiter</w:t>
            </w:r>
            <w:r>
              <w:rPr>
                <w:rFonts w:eastAsia="Calibri"/>
              </w:rPr>
              <w:t xml:space="preserve"> (Storno telefonisch/vor Ort im Auftrag des Kunden), </w:t>
            </w:r>
          </w:p>
          <w:p w14:paraId="3020B471" w14:textId="40F28B89" w:rsidR="09C9DEE0" w:rsidRDefault="09C9DEE0" w:rsidP="09C9DEE0">
            <w:pPr>
              <w:rPr>
                <w:rFonts w:eastAsia="Calibri"/>
              </w:rPr>
            </w:pPr>
            <w:r w:rsidRPr="00497A0B">
              <w:rPr>
                <w:rFonts w:eastAsia="Calibri"/>
              </w:rPr>
              <w:t>Kinoportal</w:t>
            </w:r>
            <w:r>
              <w:rPr>
                <w:rFonts w:eastAsia="Calibri"/>
              </w:rPr>
              <w:t xml:space="preserve"> (optional, wenn Storno über Portal/Web erfolgt)</w:t>
            </w:r>
          </w:p>
        </w:tc>
      </w:tr>
      <w:tr w:rsidR="00497A0B" w14:paraId="54C52328"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185C0228" w14:textId="0BFE741E" w:rsidR="09C9DEE0" w:rsidRDefault="09C9DEE0" w:rsidP="09C9DEE0">
            <w:pPr>
              <w:rPr>
                <w:rFonts w:eastAsia="Calibri"/>
              </w:rPr>
            </w:pPr>
            <w:r>
              <w:rPr>
                <w:rFonts w:eastAsia="Calibri"/>
              </w:rPr>
              <w:t>Auslöser</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8627EF" w14:textId="1EB7D3B3" w:rsidR="09C9DEE0" w:rsidRDefault="09C9DEE0" w:rsidP="09C9DEE0">
            <w:pPr>
              <w:rPr>
                <w:rFonts w:eastAsia="Calibri"/>
              </w:rPr>
            </w:pPr>
            <w:r>
              <w:rPr>
                <w:rFonts w:eastAsia="Calibri"/>
              </w:rPr>
              <w:t>Der Kunde möchte eine bereits bestehende Reservierung nicht mehr nutzen und daher stornieren.</w:t>
            </w:r>
          </w:p>
        </w:tc>
      </w:tr>
      <w:tr w:rsidR="00497A0B" w14:paraId="244A571A"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2D86768A" w14:textId="6D62971C" w:rsidR="09C9DEE0" w:rsidRDefault="09C9DEE0" w:rsidP="09C9DEE0">
            <w:pPr>
              <w:rPr>
                <w:rFonts w:eastAsia="Calibri"/>
              </w:rPr>
            </w:pPr>
            <w:r>
              <w:rPr>
                <w:rFonts w:eastAsia="Calibri"/>
              </w:rPr>
              <w:t>Vorbedingung</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644B76" w14:textId="48E9B451" w:rsidR="09C9DEE0" w:rsidRDefault="09C9DEE0" w:rsidP="09C9DEE0">
            <w:pPr>
              <w:rPr>
                <w:rFonts w:eastAsia="Calibri"/>
              </w:rPr>
            </w:pPr>
            <w:r>
              <w:rPr>
                <w:rFonts w:eastAsia="Calibri"/>
              </w:rPr>
              <w:t>-Es existiert eine Reservierung zur gewünschten Filmvorführung.</w:t>
            </w:r>
          </w:p>
          <w:p w14:paraId="09E7482C" w14:textId="2C26A125" w:rsidR="09C9DEE0" w:rsidRDefault="09C9DEE0" w:rsidP="09C9DEE0">
            <w:pPr>
              <w:rPr>
                <w:rFonts w:eastAsia="Calibri"/>
              </w:rPr>
            </w:pPr>
            <w:r>
              <w:rPr>
                <w:rFonts w:eastAsia="Calibri"/>
              </w:rPr>
              <w:t>-Der Akteur kann die Reservierung identifizieren (z. B. über Reservierungsnummer oder Reservierungsdaten wie E-Mail + Vorführung).</w:t>
            </w:r>
          </w:p>
        </w:tc>
      </w:tr>
      <w:tr w:rsidR="00497A0B" w14:paraId="74C55B4A"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5EAA0791" w14:textId="3BAB838A" w:rsidR="09C9DEE0" w:rsidRDefault="09C9DEE0" w:rsidP="09C9DEE0">
            <w:pPr>
              <w:rPr>
                <w:rFonts w:eastAsia="Calibri"/>
              </w:rPr>
            </w:pPr>
            <w:r>
              <w:rPr>
                <w:rFonts w:eastAsia="Calibri"/>
              </w:rPr>
              <w:t>Nachbedingung</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FA1E54" w14:textId="1447FA66" w:rsidR="09C9DEE0" w:rsidRDefault="09C9DEE0" w:rsidP="09C9DEE0">
            <w:pPr>
              <w:rPr>
                <w:rFonts w:eastAsia="Calibri"/>
              </w:rPr>
            </w:pPr>
            <w:r>
              <w:rPr>
                <w:rFonts w:eastAsia="Calibri"/>
              </w:rPr>
              <w:t xml:space="preserve"> </w:t>
            </w:r>
          </w:p>
        </w:tc>
      </w:tr>
      <w:tr w:rsidR="00497A0B" w14:paraId="500B1401"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6B49217A" w14:textId="38E343D6" w:rsidR="09C9DEE0" w:rsidRDefault="09C9DEE0" w:rsidP="09C9DEE0">
            <w:pPr>
              <w:rPr>
                <w:rFonts w:eastAsia="Calibri"/>
              </w:rPr>
            </w:pPr>
            <w:r>
              <w:rPr>
                <w:rFonts w:eastAsia="Calibri"/>
              </w:rPr>
              <w:t>Ablauf</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BDC6D6" w14:textId="04BD456C" w:rsidR="09C9DEE0" w:rsidRDefault="09C9DEE0" w:rsidP="09C9DEE0">
            <w:pPr>
              <w:rPr>
                <w:rFonts w:eastAsia="Calibri"/>
              </w:rPr>
            </w:pPr>
            <w:r>
              <w:rPr>
                <w:rFonts w:eastAsia="Calibri"/>
              </w:rPr>
              <w:t>1.Der Reservierende startet die Stornierung einer Reservierung.</w:t>
            </w:r>
          </w:p>
          <w:p w14:paraId="460C85DC" w14:textId="1D793C5E" w:rsidR="09C9DEE0" w:rsidRDefault="09C9DEE0" w:rsidP="09C9DEE0">
            <w:pPr>
              <w:rPr>
                <w:rFonts w:eastAsia="Calibri"/>
              </w:rPr>
            </w:pPr>
            <w:r>
              <w:rPr>
                <w:rFonts w:eastAsia="Calibri"/>
              </w:rPr>
              <w:t>2.Der Reservierende gibt die Identifikationsdaten der Reservierung an (z. B. Reservierungsnummer oder Kombination aus E-Mail-Adresse und Vorführungsdaten).</w:t>
            </w:r>
          </w:p>
          <w:p w14:paraId="58429DBC" w14:textId="473E1E9A" w:rsidR="09C9DEE0" w:rsidRDefault="09C9DEE0" w:rsidP="09C9DEE0">
            <w:pPr>
              <w:rPr>
                <w:rFonts w:eastAsia="Calibri"/>
              </w:rPr>
            </w:pPr>
            <w:r>
              <w:rPr>
                <w:rFonts w:eastAsia="Calibri"/>
              </w:rPr>
              <w:lastRenderedPageBreak/>
              <w:t>3.Das System sucht die passende Reservierung und zeigt die Reservierungsdetails an (Vorführung, Plätze/Tickets, Reservierender).</w:t>
            </w:r>
          </w:p>
          <w:p w14:paraId="2193361E" w14:textId="37EAE1B4" w:rsidR="09C9DEE0" w:rsidRDefault="09C9DEE0" w:rsidP="09C9DEE0">
            <w:pPr>
              <w:rPr>
                <w:rFonts w:eastAsia="Calibri"/>
              </w:rPr>
            </w:pPr>
            <w:r>
              <w:rPr>
                <w:rFonts w:eastAsia="Calibri"/>
              </w:rPr>
              <w:t>4.Der Reservierende bestätigt die Stornierung.</w:t>
            </w:r>
          </w:p>
          <w:p w14:paraId="761789CC" w14:textId="27DBDD00" w:rsidR="09C9DEE0" w:rsidRDefault="09C9DEE0" w:rsidP="09C9DEE0">
            <w:pPr>
              <w:rPr>
                <w:rFonts w:eastAsia="Calibri"/>
              </w:rPr>
            </w:pPr>
            <w:r>
              <w:rPr>
                <w:rFonts w:eastAsia="Calibri"/>
              </w:rPr>
              <w:t>5.Das System storniert die Reservierung.</w:t>
            </w:r>
          </w:p>
          <w:p w14:paraId="35A637E5" w14:textId="40D06B5D" w:rsidR="09C9DEE0" w:rsidRDefault="09C9DEE0" w:rsidP="09C9DEE0">
            <w:pPr>
              <w:rPr>
                <w:rFonts w:eastAsia="Calibri"/>
              </w:rPr>
            </w:pPr>
            <w:r>
              <w:rPr>
                <w:rFonts w:eastAsia="Calibri"/>
              </w:rPr>
              <w:t>6.Das System gibt die reservierten Sitzplätze/Tickets wieder frei.</w:t>
            </w:r>
          </w:p>
          <w:p w14:paraId="6D7EE43B" w14:textId="5038265F" w:rsidR="09C9DEE0" w:rsidRDefault="09C9DEE0" w:rsidP="09C9DEE0">
            <w:pPr>
              <w:rPr>
                <w:rFonts w:eastAsia="Calibri"/>
              </w:rPr>
            </w:pPr>
            <w:r>
              <w:rPr>
                <w:rFonts w:eastAsia="Calibri"/>
              </w:rPr>
              <w:t>7.Das System bestätigt die Stornierung und stellt die Bestätigungsinformation bereit.</w:t>
            </w:r>
          </w:p>
          <w:p w14:paraId="38701A15" w14:textId="16F4A4FA" w:rsidR="09C9DEE0" w:rsidRDefault="09C9DEE0" w:rsidP="09C9DEE0">
            <w:pPr>
              <w:rPr>
                <w:rFonts w:eastAsia="Calibri"/>
              </w:rPr>
            </w:pPr>
            <w:r>
              <w:rPr>
                <w:rFonts w:eastAsia="Calibri"/>
              </w:rPr>
              <w:t xml:space="preserve"> </w:t>
            </w:r>
          </w:p>
        </w:tc>
      </w:tr>
      <w:tr w:rsidR="00497A0B" w14:paraId="43EFB92F"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54DADD1" w14:textId="0B94E0DA" w:rsidR="09C9DEE0" w:rsidRDefault="09C9DEE0" w:rsidP="09C9DEE0">
            <w:pPr>
              <w:rPr>
                <w:rFonts w:eastAsia="Calibri"/>
              </w:rPr>
            </w:pPr>
            <w:r>
              <w:rPr>
                <w:rFonts w:eastAsia="Calibri"/>
              </w:rPr>
              <w:lastRenderedPageBreak/>
              <w:t>Alternativen</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2EF6A1" w14:textId="2361B571" w:rsidR="09C9DEE0" w:rsidRDefault="09C9DEE0" w:rsidP="09C9DEE0">
            <w:pPr>
              <w:rPr>
                <w:rFonts w:eastAsia="Calibri"/>
              </w:rPr>
            </w:pPr>
            <w:r>
              <w:rPr>
                <w:rFonts w:eastAsia="Calibri"/>
              </w:rPr>
              <w:t>A1 – [Reservierung nicht gefunden] (zu Schritt 3)</w:t>
            </w:r>
            <w:r>
              <w:br/>
            </w:r>
            <w:r>
              <w:rPr>
                <w:rFonts w:eastAsia="Calibri"/>
              </w:rPr>
              <w:t>A1.1 Das System informiert, dass keine passende Reservierung gefunden wurde.</w:t>
            </w:r>
            <w:r>
              <w:br/>
            </w:r>
            <w:r>
              <w:rPr>
                <w:rFonts w:eastAsia="Calibri"/>
              </w:rPr>
              <w:t xml:space="preserve">A1.2 Der Reservierende kann andere Identifikationsdaten eingeben (zurück zu Schritt 2) </w:t>
            </w:r>
          </w:p>
          <w:p w14:paraId="597775F0" w14:textId="621E21FA" w:rsidR="09C9DEE0" w:rsidRDefault="09C9DEE0" w:rsidP="09C9DEE0">
            <w:pPr>
              <w:rPr>
                <w:rFonts w:eastAsia="Calibri"/>
              </w:rPr>
            </w:pPr>
            <w:r>
              <w:rPr>
                <w:rFonts w:eastAsia="Calibri"/>
              </w:rPr>
              <w:t>oder abbrechen (→ Fehlschlag).</w:t>
            </w:r>
          </w:p>
          <w:p w14:paraId="070294C3" w14:textId="11056399" w:rsidR="09C9DEE0" w:rsidRDefault="09C9DEE0" w:rsidP="09C9DEE0">
            <w:pPr>
              <w:rPr>
                <w:rFonts w:eastAsia="Calibri"/>
              </w:rPr>
            </w:pPr>
            <w:r>
              <w:rPr>
                <w:rFonts w:eastAsia="Calibri"/>
              </w:rPr>
              <w:t>A2 – [ Reservierende bricht ab] (zu Schritt 2 oder 4)</w:t>
            </w:r>
            <w:r>
              <w:br/>
            </w:r>
            <w:r>
              <w:rPr>
                <w:rFonts w:eastAsia="Calibri"/>
              </w:rPr>
              <w:t>A2.1 Der Reservierende bricht den Vorgang ab.</w:t>
            </w:r>
            <w:r>
              <w:br/>
            </w:r>
            <w:r>
              <w:rPr>
                <w:rFonts w:eastAsia="Calibri"/>
              </w:rPr>
              <w:t>A2.2 Das System nimmt keine Änderungen vor (→ Fehlschlag).</w:t>
            </w:r>
          </w:p>
        </w:tc>
      </w:tr>
      <w:tr w:rsidR="00497A0B" w14:paraId="33768D7F" w14:textId="77777777" w:rsidTr="18C762BB">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6EB542C" w14:textId="47ECD4CD" w:rsidR="09C9DEE0" w:rsidRDefault="09C9DEE0" w:rsidP="09C9DEE0">
            <w:pPr>
              <w:rPr>
                <w:rFonts w:eastAsia="Calibri"/>
              </w:rPr>
            </w:pPr>
            <w:r>
              <w:rPr>
                <w:rFonts w:eastAsia="Calibri"/>
              </w:rPr>
              <w:t>Anmerkungen</w:t>
            </w:r>
          </w:p>
        </w:tc>
        <w:tc>
          <w:tcPr>
            <w:tcW w:w="7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6E9616" w14:textId="15542E5A" w:rsidR="09C9DEE0" w:rsidRDefault="09C9DEE0" w:rsidP="09C9DEE0">
            <w:pPr>
              <w:rPr>
                <w:rFonts w:eastAsia="Calibri"/>
              </w:rPr>
            </w:pPr>
            <w:r>
              <w:rPr>
                <w:rFonts w:eastAsia="Calibri"/>
              </w:rPr>
              <w:t>-Eine Reservierung kann vom Kunden jederzeit storniert werden</w:t>
            </w:r>
          </w:p>
          <w:p w14:paraId="5C3D946E" w14:textId="3BBAA649" w:rsidR="09C9DEE0" w:rsidRDefault="09C9DEE0" w:rsidP="09C9DEE0">
            <w:pPr>
              <w:rPr>
                <w:rFonts w:eastAsia="Calibri"/>
              </w:rPr>
            </w:pPr>
            <w:r>
              <w:rPr>
                <w:rFonts w:eastAsia="Calibri"/>
              </w:rPr>
              <w:t>-Freigabe der Plätze/Tickets für erneuten Verkauf/Reservierung</w:t>
            </w:r>
          </w:p>
        </w:tc>
      </w:tr>
    </w:tbl>
    <w:p w14:paraId="5B3A391B" w14:textId="172F5439" w:rsidR="003B6131" w:rsidRDefault="003B6131">
      <w:pPr>
        <w:spacing w:after="0"/>
        <w:rPr>
          <w:rFonts w:eastAsiaTheme="majorEastAsia"/>
        </w:rPr>
      </w:pPr>
    </w:p>
    <w:p w14:paraId="63ADB3F9" w14:textId="7A42446D" w:rsidR="00106FC4" w:rsidRDefault="00B54FC0" w:rsidP="006B7B44">
      <w:pPr>
        <w:pStyle w:val="berschrift3"/>
      </w:pPr>
      <w:bookmarkStart w:id="6" w:name="_Toc222516200"/>
      <w:r>
        <w:t>Use Case 3</w:t>
      </w:r>
      <w:r w:rsidR="02987071">
        <w:t>: Reservierung prüfen</w:t>
      </w:r>
      <w:bookmarkEnd w:id="6"/>
    </w:p>
    <w:p w14:paraId="26940883" w14:textId="7ABAEDAE" w:rsidR="00D646D1" w:rsidRDefault="00D646D1" w:rsidP="77DB2668"/>
    <w:tbl>
      <w:tblPr>
        <w:tblW w:w="0" w:type="auto"/>
        <w:tblInd w:w="9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10"/>
        <w:gridCol w:w="7215"/>
      </w:tblGrid>
      <w:tr w:rsidR="00497A0B" w14:paraId="26262C3F"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4F36373F" w14:textId="422B9854" w:rsidR="5BF1EF78" w:rsidRDefault="5BF1EF78" w:rsidP="5BF1EF78">
            <w:pPr>
              <w:rPr>
                <w:rFonts w:eastAsia="Calibri"/>
              </w:rPr>
            </w:pPr>
            <w:r>
              <w:rPr>
                <w:rFonts w:eastAsia="Calibri"/>
              </w:rPr>
              <w:t>UseCase</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52BD19" w14:textId="62F17A56" w:rsidR="5BF1EF78" w:rsidRDefault="5BF1EF78" w:rsidP="5BF1EF78">
            <w:pPr>
              <w:rPr>
                <w:rFonts w:eastAsia="Calibri"/>
              </w:rPr>
            </w:pPr>
            <w:r>
              <w:rPr>
                <w:rFonts w:eastAsia="Calibri"/>
              </w:rPr>
              <w:t>Reservierung prüfen</w:t>
            </w:r>
          </w:p>
        </w:tc>
      </w:tr>
      <w:tr w:rsidR="00497A0B" w14:paraId="6E58F25E"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2D7CF256" w14:textId="21CA5633" w:rsidR="5BF1EF78" w:rsidRDefault="5BF1EF78" w:rsidP="5BF1EF78">
            <w:pPr>
              <w:rPr>
                <w:rFonts w:eastAsia="Calibri"/>
              </w:rPr>
            </w:pPr>
            <w:r>
              <w:rPr>
                <w:rFonts w:eastAsia="Calibri"/>
              </w:rPr>
              <w:t>Kurzbeschreibung</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DDDD3A" w14:textId="69507D8B" w:rsidR="5BF1EF78" w:rsidRDefault="5BF1EF78" w:rsidP="5BF1EF78">
            <w:pPr>
              <w:rPr>
                <w:rFonts w:eastAsia="Calibri"/>
              </w:rPr>
            </w:pPr>
            <w:r>
              <w:rPr>
                <w:rFonts w:eastAsia="Calibri"/>
              </w:rPr>
              <w:t>Der Kunde (oder ein Kassenmitarbeiter im Auftrag des Kunden) kann eine bestehende Reservierung anhand von Identifikationsdaten abrufen. Das System zeigt alle relevanten Reservierungsinformationen an.</w:t>
            </w:r>
          </w:p>
        </w:tc>
      </w:tr>
      <w:tr w:rsidR="00497A0B" w14:paraId="141C2AA8"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522A8618" w14:textId="07A61696" w:rsidR="5BF1EF78" w:rsidRDefault="5BF1EF78" w:rsidP="5BF1EF78">
            <w:pPr>
              <w:rPr>
                <w:rFonts w:eastAsia="Calibri"/>
              </w:rPr>
            </w:pPr>
            <w:r>
              <w:rPr>
                <w:rFonts w:eastAsia="Calibri"/>
              </w:rPr>
              <w:t>Akteur</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D91888" w14:textId="6C2129EC" w:rsidR="5BF1EF78" w:rsidRDefault="5BF1EF78" w:rsidP="5BF1EF78">
            <w:pPr>
              <w:rPr>
                <w:rFonts w:eastAsia="Calibri"/>
              </w:rPr>
            </w:pPr>
            <w:r>
              <w:rPr>
                <w:rFonts w:eastAsia="Calibri"/>
              </w:rPr>
              <w:t>Primär: Kunde</w:t>
            </w:r>
            <w:r>
              <w:br/>
            </w:r>
            <w:r>
              <w:rPr>
                <w:rFonts w:eastAsia="Calibri"/>
              </w:rPr>
              <w:t xml:space="preserve">Weitere: </w:t>
            </w:r>
          </w:p>
          <w:p w14:paraId="4201C57C" w14:textId="313A1324" w:rsidR="5BF1EF78" w:rsidRDefault="5BF1EF78" w:rsidP="5BF1EF78">
            <w:pPr>
              <w:rPr>
                <w:rFonts w:eastAsia="Calibri"/>
              </w:rPr>
            </w:pPr>
            <w:r>
              <w:rPr>
                <w:rFonts w:eastAsia="Calibri"/>
              </w:rPr>
              <w:t xml:space="preserve">Kassenmitarbeiter (bei telefonischer/vor-Ort Auskunft), </w:t>
            </w:r>
          </w:p>
          <w:p w14:paraId="04CC553A" w14:textId="38FA838D" w:rsidR="5BF1EF78" w:rsidRDefault="5BF1EF78" w:rsidP="5BF1EF78">
            <w:pPr>
              <w:rPr>
                <w:rFonts w:eastAsia="Calibri"/>
              </w:rPr>
            </w:pPr>
            <w:r>
              <w:rPr>
                <w:rFonts w:eastAsia="Calibri"/>
              </w:rPr>
              <w:t>Kinoportal (optional, wenn die Prüfung über Portal/Web erfolgt)</w:t>
            </w:r>
          </w:p>
        </w:tc>
      </w:tr>
      <w:tr w:rsidR="00497A0B" w14:paraId="529CB6D7"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551637FF" w14:textId="08743801" w:rsidR="5BF1EF78" w:rsidRDefault="5BF1EF78" w:rsidP="5BF1EF78">
            <w:pPr>
              <w:rPr>
                <w:rFonts w:eastAsia="Calibri"/>
              </w:rPr>
            </w:pPr>
            <w:r>
              <w:rPr>
                <w:rFonts w:eastAsia="Calibri"/>
              </w:rPr>
              <w:t>Auslöser</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C06ECB" w14:textId="210452D5" w:rsidR="5BF1EF78" w:rsidRDefault="5BF1EF78" w:rsidP="5BF1EF78">
            <w:pPr>
              <w:rPr>
                <w:rFonts w:eastAsia="Calibri"/>
              </w:rPr>
            </w:pPr>
            <w:r>
              <w:rPr>
                <w:rFonts w:eastAsia="Calibri"/>
              </w:rPr>
              <w:t>Der Kunde möchte Informationen zu seiner Reservierung einsehen.</w:t>
            </w:r>
          </w:p>
        </w:tc>
      </w:tr>
      <w:tr w:rsidR="00497A0B" w14:paraId="4BC1F41B"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5FBC1829" w14:textId="7E87B3EC" w:rsidR="5BF1EF78" w:rsidRDefault="5BF1EF78" w:rsidP="5BF1EF78">
            <w:pPr>
              <w:rPr>
                <w:rFonts w:eastAsia="Calibri"/>
              </w:rPr>
            </w:pPr>
            <w:r>
              <w:rPr>
                <w:rFonts w:eastAsia="Calibri"/>
              </w:rPr>
              <w:t>Vorbedingung</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55D347" w14:textId="18A04F6E" w:rsidR="5BF1EF78" w:rsidRDefault="5BF1EF78" w:rsidP="5BF1EF78">
            <w:pPr>
              <w:rPr>
                <w:rFonts w:eastAsia="Calibri"/>
              </w:rPr>
            </w:pPr>
            <w:r>
              <w:rPr>
                <w:rFonts w:eastAsia="Calibri"/>
              </w:rPr>
              <w:t>Der Reservierende besitzt Daten zur Identifikation der Reservierung</w:t>
            </w:r>
          </w:p>
        </w:tc>
      </w:tr>
      <w:tr w:rsidR="00497A0B" w14:paraId="1B0A46BD"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0B96126A" w14:textId="53F03901" w:rsidR="5BF1EF78" w:rsidRDefault="5BF1EF78" w:rsidP="5BF1EF78">
            <w:pPr>
              <w:rPr>
                <w:rFonts w:eastAsia="Calibri"/>
              </w:rPr>
            </w:pPr>
            <w:r>
              <w:rPr>
                <w:rFonts w:eastAsia="Calibri"/>
              </w:rPr>
              <w:t>Nachbedingung</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D99613" w14:textId="027FED18" w:rsidR="5BF1EF78" w:rsidRDefault="5BF1EF78" w:rsidP="5BF1EF78">
            <w:pPr>
              <w:rPr>
                <w:rFonts w:eastAsia="Calibri"/>
              </w:rPr>
            </w:pPr>
            <w:r>
              <w:rPr>
                <w:rFonts w:eastAsia="Calibri"/>
              </w:rPr>
              <w:t xml:space="preserve"> </w:t>
            </w:r>
          </w:p>
        </w:tc>
      </w:tr>
      <w:tr w:rsidR="00497A0B" w14:paraId="03253009"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33E16970" w14:textId="47D6724F" w:rsidR="5BF1EF78" w:rsidRDefault="5BF1EF78" w:rsidP="5BF1EF78">
            <w:pPr>
              <w:rPr>
                <w:rFonts w:eastAsia="Calibri"/>
              </w:rPr>
            </w:pPr>
            <w:r>
              <w:rPr>
                <w:rFonts w:eastAsia="Calibri"/>
              </w:rPr>
              <w:t>Ablauf</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22E94F" w14:textId="0289DA97" w:rsidR="5BF1EF78" w:rsidRDefault="5BF1EF78" w:rsidP="5BF1EF78">
            <w:pPr>
              <w:rPr>
                <w:rFonts w:eastAsia="Calibri"/>
              </w:rPr>
            </w:pPr>
            <w:r>
              <w:rPr>
                <w:rFonts w:eastAsia="Calibri"/>
              </w:rPr>
              <w:t>1.Der Reservierende startet die Funktion „Reservierung prüfen“.</w:t>
            </w:r>
          </w:p>
          <w:p w14:paraId="11258215" w14:textId="72494091" w:rsidR="5BF1EF78" w:rsidRDefault="5BF1EF78" w:rsidP="5BF1EF78">
            <w:pPr>
              <w:rPr>
                <w:rFonts w:eastAsia="Calibri"/>
              </w:rPr>
            </w:pPr>
            <w:r>
              <w:rPr>
                <w:rFonts w:eastAsia="Calibri"/>
              </w:rPr>
              <w:t>2.Der Reservierende gibt Identifikationsdaten der Reservierung an (Reservierungsnummer oder E-Mail-Adresse + Vorführungsdaten).</w:t>
            </w:r>
          </w:p>
          <w:p w14:paraId="3920DCC2" w14:textId="2192A179" w:rsidR="5BF1EF78" w:rsidRDefault="5BF1EF78" w:rsidP="5BF1EF78">
            <w:pPr>
              <w:rPr>
                <w:rFonts w:eastAsia="Calibri"/>
              </w:rPr>
            </w:pPr>
            <w:r>
              <w:rPr>
                <w:rFonts w:eastAsia="Calibri"/>
              </w:rPr>
              <w:t>3.Das System sucht die passende Reservierung.</w:t>
            </w:r>
          </w:p>
          <w:p w14:paraId="2ED4DFFF" w14:textId="22F6ED22" w:rsidR="5BF1EF78" w:rsidRDefault="5BF1EF78" w:rsidP="5BF1EF78">
            <w:pPr>
              <w:rPr>
                <w:rFonts w:eastAsia="Calibri"/>
              </w:rPr>
            </w:pPr>
            <w:r>
              <w:rPr>
                <w:rFonts w:eastAsia="Calibri"/>
              </w:rPr>
              <w:t>4.Das System ermittelt den aktuellen Status der Reservierung</w:t>
            </w:r>
          </w:p>
          <w:p w14:paraId="7D3D944F" w14:textId="7CDA8050" w:rsidR="5BF1EF78" w:rsidRDefault="5BF1EF78" w:rsidP="5BF1EF78">
            <w:pPr>
              <w:rPr>
                <w:rFonts w:eastAsia="Calibri"/>
              </w:rPr>
            </w:pPr>
            <w:r>
              <w:rPr>
                <w:rFonts w:eastAsia="Calibri"/>
              </w:rPr>
              <w:t>5.Das System zeigt die gespeicherten Reservierungsdetails an.  (Vorführung, Saal, Sitzplätze/Tickets, Reservierungszeitpunkt, Abhol-/Kaufinformationen)</w:t>
            </w:r>
          </w:p>
        </w:tc>
      </w:tr>
      <w:tr w:rsidR="00497A0B" w14:paraId="3CCBEA2B"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0D0AB82F" w14:textId="10858CAF" w:rsidR="5BF1EF78" w:rsidRDefault="5BF1EF78" w:rsidP="5BF1EF78">
            <w:pPr>
              <w:rPr>
                <w:rFonts w:eastAsia="Calibri"/>
              </w:rPr>
            </w:pPr>
            <w:r>
              <w:rPr>
                <w:rFonts w:eastAsia="Calibri"/>
              </w:rPr>
              <w:lastRenderedPageBreak/>
              <w:t>Alternativen</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4A2736" w14:textId="3B3768E1" w:rsidR="5BF1EF78" w:rsidRDefault="5BF1EF78" w:rsidP="5BF1EF78">
            <w:pPr>
              <w:rPr>
                <w:rFonts w:eastAsia="Calibri"/>
              </w:rPr>
            </w:pPr>
            <w:r>
              <w:rPr>
                <w:rFonts w:eastAsia="Calibri"/>
              </w:rPr>
              <w:t>A1 – [Reservierung nicht gefunden] (zu Schritt 3)</w:t>
            </w:r>
            <w:r>
              <w:br/>
            </w:r>
            <w:r>
              <w:rPr>
                <w:rFonts w:eastAsia="Calibri"/>
              </w:rPr>
              <w:t>A1.1 Das System informiert den Akteur, dass keine passende Reservierung gefunden wurde.</w:t>
            </w:r>
            <w:r>
              <w:br/>
            </w:r>
            <w:r>
              <w:rPr>
                <w:rFonts w:eastAsia="Calibri"/>
              </w:rPr>
              <w:t xml:space="preserve">A1.2 Der Reservierende kann andere Identifikationsdaten eingeben </w:t>
            </w:r>
          </w:p>
          <w:p w14:paraId="54B73826" w14:textId="32CC2425" w:rsidR="5BF1EF78" w:rsidRDefault="5BF1EF78" w:rsidP="5BF1EF78">
            <w:pPr>
              <w:rPr>
                <w:rFonts w:eastAsia="Calibri"/>
              </w:rPr>
            </w:pPr>
            <w:r>
              <w:rPr>
                <w:rFonts w:eastAsia="Calibri"/>
              </w:rPr>
              <w:t>A1.3 zurück zu Schritt 2 oder abbrechen.</w:t>
            </w:r>
          </w:p>
          <w:p w14:paraId="63B7D99B" w14:textId="332247F2" w:rsidR="5BF1EF78" w:rsidRDefault="5BF1EF78" w:rsidP="5BF1EF78">
            <w:pPr>
              <w:rPr>
                <w:rFonts w:eastAsia="Calibri"/>
              </w:rPr>
            </w:pPr>
            <w:r>
              <w:rPr>
                <w:rFonts w:eastAsia="Calibri"/>
              </w:rPr>
              <w:t>A2 – [ Reservierende bricht ab] (zu Schritt 2)</w:t>
            </w:r>
            <w:r>
              <w:br/>
            </w:r>
            <w:r>
              <w:rPr>
                <w:rFonts w:eastAsia="Calibri"/>
              </w:rPr>
              <w:t>A2.1 Der Reservierende bricht den Vorgang ab.</w:t>
            </w:r>
            <w:r>
              <w:br/>
            </w:r>
            <w:r>
              <w:rPr>
                <w:rFonts w:eastAsia="Calibri"/>
              </w:rPr>
              <w:t>A2.2 Das System beendet den Vorgang ohne Anzeige von Details.</w:t>
            </w:r>
          </w:p>
          <w:p w14:paraId="6AA0C8B1" w14:textId="3E37AF81" w:rsidR="5BF1EF78" w:rsidRDefault="5BF1EF78" w:rsidP="5BF1EF78">
            <w:pPr>
              <w:rPr>
                <w:rFonts w:eastAsia="Calibri"/>
              </w:rPr>
            </w:pPr>
            <w:r>
              <w:rPr>
                <w:rFonts w:eastAsia="Calibri"/>
              </w:rPr>
              <w:t xml:space="preserve"> </w:t>
            </w:r>
          </w:p>
        </w:tc>
      </w:tr>
      <w:tr w:rsidR="00497A0B" w14:paraId="795DC685" w14:textId="77777777" w:rsidTr="18C762BB">
        <w:trPr>
          <w:trHeight w:val="28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08072BE3" w14:textId="0DE25918" w:rsidR="5BF1EF78" w:rsidRDefault="5BF1EF78" w:rsidP="5BF1EF78">
            <w:pPr>
              <w:rPr>
                <w:rFonts w:eastAsia="Calibri"/>
              </w:rPr>
            </w:pPr>
            <w:r>
              <w:rPr>
                <w:rFonts w:eastAsia="Calibri"/>
              </w:rPr>
              <w:t>Anmerkungen</w:t>
            </w:r>
          </w:p>
        </w:tc>
        <w:tc>
          <w:tcPr>
            <w:tcW w:w="72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6549B0" w14:textId="0C189CBC" w:rsidR="5BF1EF78" w:rsidRDefault="5BF1EF78" w:rsidP="5BF1EF78">
            <w:pPr>
              <w:rPr>
                <w:rFonts w:eastAsia="Calibri"/>
              </w:rPr>
            </w:pPr>
            <w:r>
              <w:rPr>
                <w:rFonts w:eastAsia="Calibri"/>
              </w:rPr>
              <w:t>-Die angezeigten Reservierungsinformationen entsprechen den gespeicherten Reservierungsdaten</w:t>
            </w:r>
          </w:p>
          <w:p w14:paraId="79033FAF" w14:textId="50EE6EEC" w:rsidR="5BF1EF78" w:rsidRDefault="5BF1EF78" w:rsidP="5BF1EF78">
            <w:pPr>
              <w:rPr>
                <w:rFonts w:eastAsia="Calibri"/>
              </w:rPr>
            </w:pPr>
            <w:r>
              <w:rPr>
                <w:rFonts w:eastAsia="Calibri"/>
              </w:rPr>
              <w:t>-Die Funktion kann über verschiedene Kanäle erfolgen (Kinoportal/Web oder über Kasse/Telefon)</w:t>
            </w:r>
          </w:p>
        </w:tc>
      </w:tr>
    </w:tbl>
    <w:p w14:paraId="7D215640" w14:textId="06531106" w:rsidR="00D646D1" w:rsidRDefault="00D646D1" w:rsidP="00D646D1"/>
    <w:p w14:paraId="02F6D562" w14:textId="201796D9" w:rsidR="00106FC4" w:rsidRDefault="00B54FC0" w:rsidP="006B7B44">
      <w:pPr>
        <w:pStyle w:val="berschrift3"/>
      </w:pPr>
      <w:bookmarkStart w:id="7" w:name="_Toc222516201"/>
      <w:r>
        <w:t>Use Case 4</w:t>
      </w:r>
      <w:r w:rsidR="374C3D79">
        <w:t>: Reservierung ändern</w:t>
      </w:r>
      <w:bookmarkEnd w:id="7"/>
    </w:p>
    <w:p w14:paraId="0354CE9C" w14:textId="745731F3" w:rsidR="00B54FC0" w:rsidRDefault="00B54FC0" w:rsidP="66FFD575"/>
    <w:tbl>
      <w:tblPr>
        <w:tblW w:w="0" w:type="auto"/>
        <w:tblInd w:w="9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40"/>
        <w:gridCol w:w="7185"/>
      </w:tblGrid>
      <w:tr w:rsidR="00497A0B" w14:paraId="0812B6B8"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3CD6E23C" w14:textId="4C101945" w:rsidR="2780723B" w:rsidRDefault="2780723B" w:rsidP="2780723B">
            <w:r>
              <w:t>UseCase</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66C99F" w14:textId="6EA8E415" w:rsidR="2780723B" w:rsidRDefault="2780723B" w:rsidP="2780723B">
            <w:r>
              <w:t>Reservierung ändern</w:t>
            </w:r>
          </w:p>
        </w:tc>
      </w:tr>
      <w:tr w:rsidR="00497A0B" w14:paraId="378ECFE2"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5D16B4A0" w14:textId="186F28CD" w:rsidR="2780723B" w:rsidRDefault="2780723B" w:rsidP="2780723B">
            <w:r>
              <w:t>Kurzbeschreibung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D15147" w14:textId="20BB50EA" w:rsidR="2780723B" w:rsidRDefault="2780723B" w:rsidP="2780723B">
            <w:r>
              <w:t>Der Kunde (oder ein Kassenmitarbeiter im Auftrag des Kunden) ändert eine bestehende Reservierung. Dabei können beispielsweise Sitzplätze oder Kontaktdaten angepasst werden. Das System speichert die Änderungen und aktualisiert die Reservierung entsprechend.</w:t>
            </w:r>
          </w:p>
        </w:tc>
      </w:tr>
      <w:tr w:rsidR="00497A0B" w14:paraId="54EBD4B7"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BB37F15" w14:textId="3660EA6D" w:rsidR="2780723B" w:rsidRDefault="2780723B" w:rsidP="2780723B">
            <w:r>
              <w:t>Akteur</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73C6CA" w14:textId="2A124304" w:rsidR="2780723B" w:rsidRDefault="2780723B" w:rsidP="2780723B">
            <w:r>
              <w:t>Primär: Kunde</w:t>
            </w:r>
            <w:r>
              <w:br/>
              <w:t xml:space="preserve">Weitere: </w:t>
            </w:r>
          </w:p>
          <w:p w14:paraId="0391945D" w14:textId="4B8CEBE6" w:rsidR="2780723B" w:rsidRDefault="2780723B" w:rsidP="2780723B">
            <w:r>
              <w:t xml:space="preserve">Kassenmitarbeiter (bei Änderung telefonisch/vor Ort), </w:t>
            </w:r>
          </w:p>
          <w:p w14:paraId="0AB23106" w14:textId="4C45A5D6" w:rsidR="2780723B" w:rsidRDefault="2780723B" w:rsidP="2780723B">
            <w:r>
              <w:t>Kinoportal (bei Änderung über Web/Portal)</w:t>
            </w:r>
          </w:p>
        </w:tc>
      </w:tr>
      <w:tr w:rsidR="00497A0B" w14:paraId="429D5C71"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6EB980E9" w14:textId="3F08B457" w:rsidR="2780723B" w:rsidRDefault="2780723B" w:rsidP="2780723B">
            <w:r>
              <w:t>Auslöser</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EAE7A3" w14:textId="0B4B0D29" w:rsidR="2780723B" w:rsidRDefault="2780723B" w:rsidP="2780723B">
            <w:r>
              <w:t>Der Kunde möchte eine bestehende Reservierung anpassen, z. B. Sitzplätze ändern oder seine Kontaktdaten korrigieren.</w:t>
            </w:r>
          </w:p>
        </w:tc>
      </w:tr>
      <w:tr w:rsidR="00497A0B" w14:paraId="39134E77"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44989108" w14:textId="5301A70A" w:rsidR="2780723B" w:rsidRDefault="2780723B" w:rsidP="2780723B">
            <w:r>
              <w:t>Vorbedingung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3D9718" w14:textId="53E7AA55" w:rsidR="2780723B" w:rsidRDefault="2780723B" w:rsidP="2780723B">
            <w:r>
              <w:t>-Es existiert eine gültige Reservierung.</w:t>
            </w:r>
          </w:p>
          <w:p w14:paraId="60F2FF28" w14:textId="56BA47E3" w:rsidR="2780723B" w:rsidRDefault="2780723B" w:rsidP="2780723B">
            <w:r>
              <w:t>-Der Akteur kann die Reservierung eindeutig identifizieren (z. B. über Reservierungsnummer oder E-Mail-Adresse).</w:t>
            </w:r>
          </w:p>
        </w:tc>
      </w:tr>
      <w:tr w:rsidR="00497A0B" w14:paraId="13D169FA"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58C3F0FF" w14:textId="088DD97C" w:rsidR="2780723B" w:rsidRDefault="2780723B" w:rsidP="2780723B">
            <w:r>
              <w:t>Nachbedingung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3381AE" w14:textId="6D19BAC6" w:rsidR="2780723B" w:rsidRDefault="2780723B" w:rsidP="2780723B">
            <w:r>
              <w:t xml:space="preserve"> </w:t>
            </w:r>
          </w:p>
        </w:tc>
      </w:tr>
      <w:tr w:rsidR="00497A0B" w14:paraId="74641CDC"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30B5998B" w14:textId="440594F1" w:rsidR="2780723B" w:rsidRDefault="2780723B" w:rsidP="2780723B">
            <w:r>
              <w:t>Ablauf</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CC31B0" w14:textId="3787EBCC" w:rsidR="2780723B" w:rsidRDefault="2780723B" w:rsidP="2780723B">
            <w:r>
              <w:t>1.Der Reservierende startet die Funktion „Reservierung ändern“.</w:t>
            </w:r>
          </w:p>
          <w:p w14:paraId="62B4EA97" w14:textId="41F76679" w:rsidR="2780723B" w:rsidRDefault="2780723B" w:rsidP="2780723B">
            <w:r>
              <w:t>2.Das System zeigt die Eingabefelder an.</w:t>
            </w:r>
          </w:p>
          <w:p w14:paraId="2F4E27F9" w14:textId="47607874" w:rsidR="2780723B" w:rsidRDefault="2780723B" w:rsidP="2780723B">
            <w:r>
              <w:t>2.Der Reservierende gibt die Identifikationsdaten der Reservierung ein.</w:t>
            </w:r>
          </w:p>
          <w:p w14:paraId="19EC3C28" w14:textId="35CE7DFD" w:rsidR="2780723B" w:rsidRDefault="2780723B" w:rsidP="2780723B">
            <w:r>
              <w:t>3.Das System zeigt die aktuellen Reservierungsdetails an.</w:t>
            </w:r>
          </w:p>
          <w:p w14:paraId="34B041B5" w14:textId="3844FFEA" w:rsidR="2780723B" w:rsidRDefault="2780723B" w:rsidP="2780723B">
            <w:r>
              <w:t>4.Der Reservierende nimmt gewünschte Änderungen vor (z. B. andere Sitzplätze auswählen oder Kontaktdaten anpassen).</w:t>
            </w:r>
          </w:p>
          <w:p w14:paraId="465E9974" w14:textId="75C27765" w:rsidR="2780723B" w:rsidRDefault="2780723B" w:rsidP="2780723B">
            <w:r>
              <w:t>5.Das System prüft die Verfügbarkeit der neu ausgewählten Sitzplätze (falls relevant).</w:t>
            </w:r>
          </w:p>
          <w:p w14:paraId="48267B04" w14:textId="1FFACA7B" w:rsidR="2780723B" w:rsidRDefault="2780723B" w:rsidP="2780723B">
            <w:r>
              <w:t>6.Das System speichert die Änderungen an der Reservierung.</w:t>
            </w:r>
          </w:p>
          <w:p w14:paraId="3374DDD7" w14:textId="0839C73E" w:rsidR="2780723B" w:rsidRDefault="2780723B" w:rsidP="2780723B">
            <w:r>
              <w:t>7.Das System bestätigt die erfolgreiche Änderung der Reservierung.</w:t>
            </w:r>
          </w:p>
          <w:p w14:paraId="15021F24" w14:textId="2B3D8863" w:rsidR="2780723B" w:rsidRDefault="2780723B" w:rsidP="2780723B">
            <w:r>
              <w:t xml:space="preserve"> </w:t>
            </w:r>
          </w:p>
        </w:tc>
      </w:tr>
      <w:tr w:rsidR="00497A0B" w14:paraId="0B66207A"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34277152" w14:textId="5C696427" w:rsidR="2780723B" w:rsidRDefault="2780723B" w:rsidP="2780723B">
            <w:r>
              <w:lastRenderedPageBreak/>
              <w:t>Alternativen</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8DE7A8" w14:textId="66D52699" w:rsidR="2780723B" w:rsidRDefault="2780723B" w:rsidP="2780723B">
            <w:r>
              <w:t>A1 – [Reservierung nicht gefunden] (zu Schritt 3)</w:t>
            </w:r>
            <w:r>
              <w:br/>
              <w:t>A1.1 Das System informiert den Akteur, dass keine passende Reservierung gefunden wurde.</w:t>
            </w:r>
            <w:r>
              <w:br/>
              <w:t>A1.2 Der Reservierende kann andere Identifikationsdaten eingeben oder den Vorgang abbrechen.</w:t>
            </w:r>
          </w:p>
          <w:p w14:paraId="0F5D253B" w14:textId="2EA61CBC" w:rsidR="2780723B" w:rsidRDefault="2780723B" w:rsidP="2780723B">
            <w:r>
              <w:t>A1.3 weiter mit Schritt 3</w:t>
            </w:r>
          </w:p>
          <w:p w14:paraId="6DB69FF5" w14:textId="47D498D3" w:rsidR="2780723B" w:rsidRDefault="2780723B" w:rsidP="2780723B">
            <w:r>
              <w:t>A2 – [Neue Sitzplätze nicht verfügbar] (zu Schritt 5)</w:t>
            </w:r>
            <w:r>
              <w:br/>
              <w:t>A2.1 Das System informiert, dass die gewünschten neuen Sitzplätze nicht verfügbar sind.</w:t>
            </w:r>
            <w:r>
              <w:br/>
              <w:t xml:space="preserve">A2.2 Der Reservierende wählt andere Sitzplätze </w:t>
            </w:r>
          </w:p>
          <w:p w14:paraId="01FED412" w14:textId="6C4450D1" w:rsidR="2780723B" w:rsidRDefault="2780723B" w:rsidP="2780723B">
            <w:r>
              <w:t>A2.3 zurück zu Schritt 4 oder Abbruch.</w:t>
            </w:r>
          </w:p>
          <w:p w14:paraId="04F1DC04" w14:textId="3C7F86F2" w:rsidR="2780723B" w:rsidRDefault="2780723B" w:rsidP="2780723B">
            <w:r>
              <w:t>A3 – [ Reservierender bricht Änderung ab] (zu Schritt 4)</w:t>
            </w:r>
            <w:r>
              <w:br/>
              <w:t>A3.1 Der Reservierend bricht den Vorgang ab.</w:t>
            </w:r>
            <w:r>
              <w:br/>
              <w:t>A3.2 Die Reservierung bleibt unverändert bestehen.</w:t>
            </w:r>
          </w:p>
          <w:p w14:paraId="0CB153EB" w14:textId="6BA35849" w:rsidR="2780723B" w:rsidRDefault="2780723B" w:rsidP="2780723B">
            <w:r>
              <w:t xml:space="preserve"> </w:t>
            </w:r>
          </w:p>
        </w:tc>
      </w:tr>
      <w:tr w:rsidR="00497A0B" w14:paraId="7EDD41C1"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67A33F39" w14:textId="2660080B" w:rsidR="2780723B" w:rsidRDefault="2780723B" w:rsidP="2780723B">
            <w:r>
              <w:t>Anmerkungen</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44E9FE" w14:textId="1F137FD8" w:rsidR="2780723B" w:rsidRDefault="2780723B" w:rsidP="2780723B">
            <w:r>
              <w:t>-Änderungen sind nur für bestehende Reservierungen möglich.</w:t>
            </w:r>
          </w:p>
          <w:p w14:paraId="080DD70D" w14:textId="553E645A" w:rsidR="2780723B" w:rsidRDefault="2780723B" w:rsidP="2780723B">
            <w:r>
              <w:t>-Die Änderung einer Reservierung stellt keine neue Reservierung dar, sondern eine Anpassung der bereits gespeicherten Daten.</w:t>
            </w:r>
          </w:p>
          <w:p w14:paraId="4E8BF59C" w14:textId="01A19D53" w:rsidR="2780723B" w:rsidRDefault="2780723B" w:rsidP="2780723B">
            <w:r>
              <w:t>-Die Funktion kann über verschiedene Kanäle erfolgen (Web/Kinoportal oder Kasse/Telefon).</w:t>
            </w:r>
          </w:p>
        </w:tc>
      </w:tr>
    </w:tbl>
    <w:p w14:paraId="150C81CB" w14:textId="65E2D1BA" w:rsidR="504C6DE5" w:rsidRDefault="504C6DE5"/>
    <w:p w14:paraId="7C7E5F0F" w14:textId="7D1B1B4F" w:rsidR="00106FC4" w:rsidRDefault="00B54FC0" w:rsidP="00B54FC0">
      <w:pPr>
        <w:pStyle w:val="berschrift3"/>
      </w:pPr>
      <w:bookmarkStart w:id="8" w:name="_Toc222516202"/>
      <w:r>
        <w:t>Use Case 5</w:t>
      </w:r>
      <w:r w:rsidR="0E7D9ADE">
        <w:t>: Snacks &amp; Getränke zu meiner Reservierung hinzufügen</w:t>
      </w:r>
      <w:bookmarkEnd w:id="8"/>
    </w:p>
    <w:p w14:paraId="0EA2675B" w14:textId="19BB1D5D" w:rsidR="00B54FC0" w:rsidRDefault="00B54FC0" w:rsidP="7A1839F4"/>
    <w:tbl>
      <w:tblPr>
        <w:tblW w:w="0" w:type="auto"/>
        <w:tblInd w:w="9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40"/>
        <w:gridCol w:w="7185"/>
      </w:tblGrid>
      <w:tr w:rsidR="00497A0B" w14:paraId="66F489B2"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56ED3842" w14:textId="19CD8767" w:rsidR="3602170F" w:rsidRDefault="3602170F" w:rsidP="3602170F">
            <w:r>
              <w:t>UseCase</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37CA0D" w14:textId="37362270" w:rsidR="3602170F" w:rsidRDefault="3602170F" w:rsidP="3602170F">
            <w:r>
              <w:t>Snacks &amp; Getränke zu meiner Reservierung hinzufügen</w:t>
            </w:r>
          </w:p>
        </w:tc>
      </w:tr>
      <w:tr w:rsidR="00497A0B" w14:paraId="45DDAF76"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6552F71F" w14:textId="283E2F19" w:rsidR="3602170F" w:rsidRDefault="3602170F" w:rsidP="3602170F">
            <w:r>
              <w:t>Kurzbeschreibung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7C49D6" w14:textId="1886A9CF" w:rsidR="3602170F" w:rsidRDefault="3602170F" w:rsidP="3602170F">
            <w:r>
              <w:t>Der Kunde fügt zu einer bestehenden Reservierung zusätzlich Snacks und Getränke (als Zusatzleistungen) hinzu. Das System speichert die ausgewählten Artikel und Mengen zur Reservierung, damit sie später im Kino bereitgestellt bzw. abgeholt werden können.</w:t>
            </w:r>
          </w:p>
        </w:tc>
      </w:tr>
      <w:tr w:rsidR="00497A0B" w14:paraId="4218FA59"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655DA77" w14:textId="24901C1B" w:rsidR="3602170F" w:rsidRDefault="3602170F" w:rsidP="3602170F">
            <w:r>
              <w:t>Akteur</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96E6E0" w14:textId="72D8FEEC" w:rsidR="3602170F" w:rsidRDefault="3602170F" w:rsidP="3602170F">
            <w:r>
              <w:t xml:space="preserve">Primär: </w:t>
            </w:r>
            <w:r w:rsidRPr="00255D89">
              <w:rPr>
                <w:rFonts w:eastAsia="Calibri" w:cs="Calibri"/>
                <w:color w:val="000000" w:themeColor="text1"/>
              </w:rPr>
              <w:t>Kunde</w:t>
            </w:r>
            <w:r>
              <w:br/>
              <w:t xml:space="preserve">Weitere: </w:t>
            </w:r>
          </w:p>
          <w:p w14:paraId="236B04FA" w14:textId="58D9DD57" w:rsidR="3602170F" w:rsidRDefault="3602170F" w:rsidP="3602170F">
            <w:r>
              <w:t xml:space="preserve">Kassenmitarbeiter (falls die Auswahl vor Ort/telefonisch erfasst wird), </w:t>
            </w:r>
          </w:p>
          <w:p w14:paraId="43B8C11D" w14:textId="66CEF402" w:rsidR="3602170F" w:rsidRDefault="3602170F" w:rsidP="3602170F">
            <w:r>
              <w:t>Kinoportal (optional, wenn über Portal/Web durchgeführt)</w:t>
            </w:r>
          </w:p>
        </w:tc>
      </w:tr>
      <w:tr w:rsidR="00497A0B" w14:paraId="5A78913C"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30DF34CB" w14:textId="5D47197B" w:rsidR="3602170F" w:rsidRDefault="3602170F" w:rsidP="3602170F">
            <w:r>
              <w:t>Auslöser</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1AA7BF" w14:textId="632F374B" w:rsidR="3602170F" w:rsidRDefault="3602170F" w:rsidP="3602170F">
            <w:r>
              <w:t>Der Kunde möchte zu seiner bestehenden Reservierung Snacks und Getränke vormerken/mitreservieren.</w:t>
            </w:r>
          </w:p>
        </w:tc>
      </w:tr>
      <w:tr w:rsidR="00497A0B" w14:paraId="32BF6035"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918AEBF" w14:textId="2746A62C" w:rsidR="3602170F" w:rsidRDefault="3602170F" w:rsidP="3602170F">
            <w:r>
              <w:t>Vorbedingung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D5076F" w14:textId="627EEB21" w:rsidR="3602170F" w:rsidRDefault="3602170F" w:rsidP="3602170F">
            <w:r>
              <w:t>-Es existiert eine Reservierung, die der Akteur eindeutig identifizieren kann (z. B. Reservierungsnummer oder E-Mail + Vorführungsdaten).</w:t>
            </w:r>
          </w:p>
          <w:p w14:paraId="06CE3BBC" w14:textId="50D05059" w:rsidR="3602170F" w:rsidRDefault="3602170F" w:rsidP="3602170F">
            <w:r>
              <w:t>-Ein Snack-/Getränkeangebot (Artikel) ist im System verfügbar.</w:t>
            </w:r>
          </w:p>
        </w:tc>
      </w:tr>
      <w:tr w:rsidR="00497A0B" w14:paraId="2568269F"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2947BA4F" w14:textId="2634B078" w:rsidR="3602170F" w:rsidRDefault="3602170F" w:rsidP="3602170F">
            <w:r>
              <w:t>Nachbedingung</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E55049" w14:textId="192C9067" w:rsidR="3602170F" w:rsidRDefault="3602170F" w:rsidP="3602170F">
            <w:r>
              <w:t xml:space="preserve"> </w:t>
            </w:r>
          </w:p>
        </w:tc>
      </w:tr>
      <w:tr w:rsidR="00497A0B" w14:paraId="6890972C"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E181726" w14:textId="4FCA5CFF" w:rsidR="3602170F" w:rsidRDefault="3602170F" w:rsidP="3602170F">
            <w:r>
              <w:t>Ablauf</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1C6235" w14:textId="365A3897" w:rsidR="3602170F" w:rsidRDefault="3602170F" w:rsidP="3602170F">
            <w:r>
              <w:t>1.Der Reservierende startet die Funktion „Snacks &amp; Getränke hinzufügen“.</w:t>
            </w:r>
          </w:p>
          <w:p w14:paraId="0C198A8B" w14:textId="12CD7980" w:rsidR="3602170F" w:rsidRDefault="3602170F" w:rsidP="3602170F">
            <w:r>
              <w:t>2.Das System zeigt die Eingabefelder an.</w:t>
            </w:r>
          </w:p>
          <w:p w14:paraId="3EFE475A" w14:textId="6F733B01" w:rsidR="3602170F" w:rsidRDefault="3602170F" w:rsidP="3602170F">
            <w:r>
              <w:lastRenderedPageBreak/>
              <w:t>2.Der Reservierende identifiziert die Reservierung (z. B. Reservierungsnummer oder E-Mail + Vorführungsdaten).</w:t>
            </w:r>
          </w:p>
          <w:p w14:paraId="6BE9963A" w14:textId="25B4A838" w:rsidR="3602170F" w:rsidRDefault="3602170F" w:rsidP="3602170F">
            <w:r>
              <w:t>3.Das System zeigt die Reservierung sowie das verfügbare Snack- und Getränkeangebot an.</w:t>
            </w:r>
          </w:p>
          <w:p w14:paraId="23E31FA9" w14:textId="40B06776" w:rsidR="3602170F" w:rsidRDefault="3602170F" w:rsidP="3602170F">
            <w:r>
              <w:t>4.Der Reservierende wählt Snacks/Getränke und die gewünschten Mengen aus.</w:t>
            </w:r>
          </w:p>
          <w:p w14:paraId="4DA4D409" w14:textId="3978E9F6" w:rsidR="3602170F" w:rsidRDefault="3602170F" w:rsidP="3602170F">
            <w:r>
              <w:t>5.Das System prüft die Eingaben (z. B. zulässige Mengen/Artikel vorhanden).</w:t>
            </w:r>
          </w:p>
          <w:p w14:paraId="10BF23F5" w14:textId="549FA008" w:rsidR="3602170F" w:rsidRDefault="3602170F" w:rsidP="3602170F">
            <w:r>
              <w:t>6.Das System speichert die ausgewählten Zusatzleistungen zur Reservierung.</w:t>
            </w:r>
          </w:p>
          <w:p w14:paraId="0477BCC7" w14:textId="4444ECB4" w:rsidR="3602170F" w:rsidRDefault="3602170F" w:rsidP="3602170F">
            <w:r>
              <w:t>7.Das System zeigt eine Bestätigung/Übersicht der hinzugefügten Snacks/Getränke an</w:t>
            </w:r>
          </w:p>
          <w:p w14:paraId="18A4E82C" w14:textId="73BFA09C" w:rsidR="3602170F" w:rsidRDefault="3602170F" w:rsidP="3602170F">
            <w:r>
              <w:t xml:space="preserve"> </w:t>
            </w:r>
          </w:p>
        </w:tc>
      </w:tr>
      <w:tr w:rsidR="00497A0B" w14:paraId="222459BE"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7F4AD4C9" w14:textId="05A1B7B0" w:rsidR="3602170F" w:rsidRDefault="3602170F" w:rsidP="3602170F">
            <w:r>
              <w:lastRenderedPageBreak/>
              <w:t>Alternativen</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2A3282" w14:textId="22F638C2" w:rsidR="3602170F" w:rsidRDefault="3602170F" w:rsidP="3602170F">
            <w:r>
              <w:t>A1 – [Reservierung nicht gefunden] (zu Schritt 3)</w:t>
            </w:r>
            <w:r>
              <w:br/>
              <w:t xml:space="preserve">A1.1 Das System informiert den </w:t>
            </w:r>
            <w:r w:rsidR="002B5C05">
              <w:t>Reservierenden</w:t>
            </w:r>
            <w:r>
              <w:t>, dass keine passende Reservierung gefunden wurde.</w:t>
            </w:r>
            <w:r>
              <w:br/>
              <w:t>A1.2 Der Reservierende kann andere Identifikationsdaten eingeben (zurück zu Schritt 2) oder abbrechen.</w:t>
            </w:r>
          </w:p>
          <w:p w14:paraId="591E1012" w14:textId="3473D192" w:rsidR="3602170F" w:rsidRDefault="3602170F" w:rsidP="3602170F">
            <w:r>
              <w:t>A2 – [</w:t>
            </w:r>
            <w:r w:rsidR="005C7EA5">
              <w:t xml:space="preserve">Der Reservierende </w:t>
            </w:r>
            <w:r>
              <w:t>bricht ab] (zu Schritt 4)</w:t>
            </w:r>
            <w:r>
              <w:br/>
              <w:t>A2.1 Der Reservierende bricht den Vorgang ab.</w:t>
            </w:r>
            <w:r>
              <w:br/>
              <w:t>A2.2 Es werden keine Änderungen gespeichert.</w:t>
            </w:r>
          </w:p>
          <w:p w14:paraId="5A653B1F" w14:textId="41FDDC57" w:rsidR="3602170F" w:rsidRDefault="3602170F" w:rsidP="3602170F">
            <w:r>
              <w:t>A3 – [Ungültige Auswahl/Menge] (zu Schritt 5)</w:t>
            </w:r>
            <w:r>
              <w:br/>
              <w:t>A3.1 Das System meldet, dass ein Artikel oder eine Menge nicht zulässig ist.</w:t>
            </w:r>
            <w:r>
              <w:br/>
              <w:t>A3.2 Der Reservierende passt die Auswahl an (zurück zu Schritt 4) oder bricht ab.</w:t>
            </w:r>
          </w:p>
          <w:p w14:paraId="1955A4AA" w14:textId="3AF71985" w:rsidR="3602170F" w:rsidRDefault="3602170F" w:rsidP="3602170F">
            <w:r>
              <w:t xml:space="preserve"> </w:t>
            </w:r>
          </w:p>
        </w:tc>
      </w:tr>
      <w:tr w:rsidR="00497A0B" w14:paraId="7C9CD786" w14:textId="77777777" w:rsidTr="18C762BB">
        <w:trPr>
          <w:trHeight w:val="285"/>
        </w:trPr>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0C0C0"/>
            <w:tcMar>
              <w:left w:w="105" w:type="dxa"/>
              <w:right w:w="105" w:type="dxa"/>
            </w:tcMar>
          </w:tcPr>
          <w:p w14:paraId="2259A1F1" w14:textId="7AC5106C" w:rsidR="3602170F" w:rsidRDefault="3602170F" w:rsidP="3602170F">
            <w:r>
              <w:t>Anmerkungen</w:t>
            </w:r>
          </w:p>
        </w:tc>
        <w:tc>
          <w:tcPr>
            <w:tcW w:w="7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A2547F" w14:textId="7FD56CEE" w:rsidR="3602170F" w:rsidRDefault="3602170F" w:rsidP="3602170F">
            <w:r>
              <w:t>-Eine bestehende Reservierung um Zusatzleistungen erweitern</w:t>
            </w:r>
          </w:p>
          <w:p w14:paraId="03AC37E4" w14:textId="6129D0E7" w:rsidR="3602170F" w:rsidRDefault="3602170F" w:rsidP="3602170F">
            <w:r>
              <w:t>-Eine Zahlungsabwicklung ist nicht Bestandteil dieses Use Cases</w:t>
            </w:r>
          </w:p>
          <w:p w14:paraId="0C65ABD5" w14:textId="1A85BFE0" w:rsidR="3602170F" w:rsidRDefault="3602170F" w:rsidP="3602170F">
            <w:r>
              <w:t>-Die Erfassung kann je nach Kanal über Web/Kinoportal oder über Kasse/Telefon erfolgen.</w:t>
            </w:r>
          </w:p>
        </w:tc>
      </w:tr>
    </w:tbl>
    <w:p w14:paraId="5F837AEC" w14:textId="263BDBFE" w:rsidR="00106FC4" w:rsidRDefault="00106FC4">
      <w:pPr>
        <w:rPr>
          <w:rFonts w:eastAsiaTheme="majorEastAsia"/>
        </w:rPr>
      </w:pPr>
    </w:p>
    <w:p w14:paraId="39E11548" w14:textId="0CEEACBB" w:rsidR="00D646D1" w:rsidRDefault="00B1546E" w:rsidP="6F957217">
      <w:pPr>
        <w:pStyle w:val="berschrift2"/>
        <w:spacing w:after="0"/>
      </w:pPr>
      <w:bookmarkStart w:id="9" w:name="_Toc222516203"/>
      <w:r>
        <w:t>Fachklassen</w:t>
      </w:r>
      <w:bookmarkEnd w:id="9"/>
      <w:r w:rsidR="00087B35">
        <w:t xml:space="preserve"> </w:t>
      </w:r>
    </w:p>
    <w:p w14:paraId="6CE89E61" w14:textId="4118E62E" w:rsidR="00B54FC0" w:rsidRDefault="00B54FC0" w:rsidP="3E9E1520"/>
    <w:p w14:paraId="0CD57D7A" w14:textId="594A47F3" w:rsidR="00B54FC0" w:rsidRDefault="70295023" w:rsidP="612AAF97">
      <w:pPr>
        <w:pStyle w:val="Default"/>
      </w:pPr>
      <w:r w:rsidRPr="612AAF97">
        <w:t xml:space="preserve">Das Fachklassendiagramm (vgl. </w:t>
      </w:r>
      <w:r>
        <w:t>Abbildung 2</w:t>
      </w:r>
      <w:r w:rsidRPr="5781B37F">
        <w:t>)</w:t>
      </w:r>
      <w:r w:rsidRPr="612AAF97">
        <w:t xml:space="preserve"> beschreibt die zentralen fachlichen Objekte, die aus den Use Cases des Themenbereichs </w:t>
      </w:r>
      <w:r>
        <w:t>Reservierung</w:t>
      </w:r>
      <w:r w:rsidRPr="612AAF97">
        <w:t xml:space="preserve"> abgeleitet wurden (Reservierung vornehmen, prüfen, ändern, stornieren sowie Snacks/Getränke hinzufügen). Im Mittelpunkt steht die Fachklasse </w:t>
      </w:r>
      <w:r>
        <w:t>Reservierung</w:t>
      </w:r>
      <w:r w:rsidRPr="612AAF97">
        <w:t xml:space="preserve">, welche die Buchung einer konkreten </w:t>
      </w:r>
      <w:r>
        <w:t>Vorstellung</w:t>
      </w:r>
      <w:r w:rsidRPr="612AAF97">
        <w:t xml:space="preserve"> durch einen </w:t>
      </w:r>
      <w:r>
        <w:t>Kunden</w:t>
      </w:r>
      <w:r w:rsidRPr="612AAF97">
        <w:t xml:space="preserve"> beschreibt. Eine Reservierung ist dabei genau </w:t>
      </w:r>
      <w:r>
        <w:t>einem Kunden (1)</w:t>
      </w:r>
      <w:r w:rsidRPr="612AAF97">
        <w:t xml:space="preserve"> zugeordnet und bezieht sich auf genau </w:t>
      </w:r>
      <w:r>
        <w:t>eine Vorstellung (1)</w:t>
      </w:r>
      <w:r w:rsidRPr="612AAF97">
        <w:t xml:space="preserve">. Optional kann eine Reservierung zusätzlich einem </w:t>
      </w:r>
      <w:r>
        <w:t>Kassenmitarbeiter (0..1)</w:t>
      </w:r>
      <w:r w:rsidRPr="612AAF97">
        <w:t xml:space="preserve"> zugeordnet sein, falls sie im Auftrag des Kunden vor Ort/telefonisch erfasst oder bearbeitet wurde.</w:t>
      </w:r>
    </w:p>
    <w:p w14:paraId="38127156" w14:textId="633E40DC" w:rsidR="00B54FC0" w:rsidRDefault="70295023" w:rsidP="612AAF97">
      <w:pPr>
        <w:pStyle w:val="Default"/>
      </w:pPr>
      <w:r w:rsidRPr="612AAF97">
        <w:t xml:space="preserve">Die Reservierung umfasst mindestens </w:t>
      </w:r>
      <w:r>
        <w:t>einen Sitzplatz (1..*)</w:t>
      </w:r>
      <w:r w:rsidRPr="612AAF97">
        <w:t xml:space="preserve">, wodurch die Platzwahl bzw. Ticketanzahl fachlich abgebildet wird. Die Vorstellung findet in genau </w:t>
      </w:r>
      <w:r>
        <w:t>einem Saal (1)</w:t>
      </w:r>
      <w:r w:rsidRPr="612AAF97">
        <w:t xml:space="preserve"> statt; ein Saal </w:t>
      </w:r>
      <w:r w:rsidRPr="612AAF97">
        <w:lastRenderedPageBreak/>
        <w:t xml:space="preserve">besitzt </w:t>
      </w:r>
      <w:r>
        <w:t>mehrere Sitzplätze (1..*)</w:t>
      </w:r>
      <w:r w:rsidRPr="612AAF97">
        <w:t xml:space="preserve"> und kann </w:t>
      </w:r>
      <w:r>
        <w:t>mehrere Vorstellungen (1..*)</w:t>
      </w:r>
      <w:r w:rsidRPr="612AAF97">
        <w:t xml:space="preserve"> enthalten. Damit wird die Zuordnung „Vorstellung → Saal → Sitzplätze“ nachvollziehbar modelliert.</w:t>
      </w:r>
    </w:p>
    <w:p w14:paraId="4B8DB0EA" w14:textId="05F36AA8" w:rsidR="00B54FC0" w:rsidRDefault="70295023" w:rsidP="612AAF97">
      <w:pPr>
        <w:pStyle w:val="Default"/>
      </w:pPr>
      <w:r w:rsidRPr="612AAF97">
        <w:t xml:space="preserve">Für die optionale Erweiterung „Snacks &amp; Getränke zur Reservierung hinzufügen“ werden </w:t>
      </w:r>
      <w:r>
        <w:t>SnackArtikel</w:t>
      </w:r>
      <w:r w:rsidRPr="612AAF97">
        <w:t xml:space="preserve"> sowie eine verbindende Positionsklasse </w:t>
      </w:r>
      <w:r>
        <w:t>ReservierungSnackPosition</w:t>
      </w:r>
      <w:r w:rsidRPr="612AAF97">
        <w:t xml:space="preserve"> verwendet. Eine Reservierung kann </w:t>
      </w:r>
      <w:r w:rsidR="00F17222">
        <w:t>(</w:t>
      </w:r>
      <w:r>
        <w:t>0..</w:t>
      </w:r>
      <w:r w:rsidRPr="612AAF97">
        <w:t>*</w:t>
      </w:r>
      <w:r w:rsidR="00F17222">
        <w:t>)</w:t>
      </w:r>
      <w:r w:rsidRPr="612AAF97">
        <w:t xml:space="preserve"> ReservierungSnackPositionen enthalten; jede Position referenziert genau </w:t>
      </w:r>
      <w:r>
        <w:t>einen SnackArtikel (1)</w:t>
      </w:r>
      <w:r w:rsidRPr="612AAF97">
        <w:t xml:space="preserve"> und dient fachlich zur Abbildung von Auswahl und Menge je Artikel.</w:t>
      </w:r>
    </w:p>
    <w:p w14:paraId="1881DF89" w14:textId="3A142F70" w:rsidR="00B54FC0" w:rsidRDefault="70295023" w:rsidP="612AAF97">
      <w:pPr>
        <w:pStyle w:val="Default"/>
      </w:pPr>
      <w:r>
        <w:t>Paketzuordnung:</w:t>
      </w:r>
      <w:r w:rsidRPr="612AAF97">
        <w:t xml:space="preserve"> Die dargestellten Fachklassen sind dem Analyse-Paket </w:t>
      </w:r>
      <w:r>
        <w:t>„Reservierung“</w:t>
      </w:r>
      <w:r w:rsidRPr="612AAF97">
        <w:t xml:space="preserve"> zugeordnet; Akteursklassen wie </w:t>
      </w:r>
      <w:r>
        <w:t>Kunde</w:t>
      </w:r>
      <w:r w:rsidRPr="612AAF97">
        <w:t xml:space="preserve"> und </w:t>
      </w:r>
      <w:r>
        <w:t>Kassenmitarbeiter</w:t>
      </w:r>
      <w:r w:rsidRPr="612AAF97">
        <w:t xml:space="preserve"> können im Gesamtmodell als fachliche Rollen geführt bzw. aus einem übergreifenden Paket (z. B. „Akteure/Personen“) referenziert werden. Fachliche Regeln wie die „30-Minuten-Regel“ werden in den Use-Case-Beschreibungen festgelegt und sind daher nicht als eigene Struktur im Fachklassendiagramm modelliert.</w:t>
      </w:r>
    </w:p>
    <w:p w14:paraId="0AFA38DC" w14:textId="57720632" w:rsidR="00B54FC0" w:rsidRDefault="00B54FC0" w:rsidP="00A82AEC">
      <w:pPr>
        <w:pStyle w:val="Default"/>
      </w:pPr>
    </w:p>
    <w:p w14:paraId="3C641143" w14:textId="77777777" w:rsidR="00B54FC0" w:rsidRDefault="00B54FC0" w:rsidP="00B54FC0"/>
    <w:p w14:paraId="65F6F9CD" w14:textId="77574101" w:rsidR="00B54FC0" w:rsidRPr="00B54FC0" w:rsidRDefault="004C6B05" w:rsidP="00B54FC0">
      <w:r>
        <w:rPr>
          <w:noProof/>
        </w:rPr>
        <w:drawing>
          <wp:inline distT="0" distB="0" distL="0" distR="0" wp14:anchorId="4C725D66" wp14:editId="569875D7">
            <wp:extent cx="5939790" cy="4636135"/>
            <wp:effectExtent l="0" t="0" r="3810" b="0"/>
            <wp:docPr id="618942640" name="Grafik 7" descr="Ein Bild, das Reihe, Diagramm, parall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2640" name="Grafik 7" descr="Ein Bild, das Reihe, Diagramm, parallel, Screenshot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5939790" cy="4636135"/>
                    </a:xfrm>
                    <a:prstGeom prst="rect">
                      <a:avLst/>
                    </a:prstGeom>
                  </pic:spPr>
                </pic:pic>
              </a:graphicData>
            </a:graphic>
          </wp:inline>
        </w:drawing>
      </w:r>
    </w:p>
    <w:p w14:paraId="67B188A3" w14:textId="22B9EC21" w:rsidR="0039539D" w:rsidRDefault="00F0021B" w:rsidP="00D646D1">
      <w:pPr>
        <w:widowControl w:val="0"/>
        <w:adjustRightInd w:val="0"/>
        <w:rPr>
          <w:lang w:eastAsia="de-DE"/>
        </w:rPr>
      </w:pPr>
      <w:r w:rsidRPr="68DEA389">
        <w:rPr>
          <w:lang w:eastAsia="de-DE"/>
        </w:rPr>
        <w:t>Abbildung</w:t>
      </w:r>
      <w:r w:rsidR="00F7090D" w:rsidRPr="68DEA389">
        <w:rPr>
          <w:lang w:eastAsia="de-DE"/>
        </w:rPr>
        <w:t xml:space="preserve"> </w:t>
      </w:r>
      <w:r w:rsidR="0039539D" w:rsidRPr="68DEA389">
        <w:rPr>
          <w:lang w:eastAsia="de-DE"/>
        </w:rPr>
        <w:fldChar w:fldCharType="begin"/>
      </w:r>
      <w:r w:rsidR="0039539D" w:rsidRPr="68DEA389">
        <w:rPr>
          <w:lang w:eastAsia="de-DE"/>
        </w:rPr>
        <w:instrText>SEQ figure \* ARABIC</w:instrText>
      </w:r>
      <w:r w:rsidR="0039539D" w:rsidRPr="68DEA389">
        <w:rPr>
          <w:lang w:eastAsia="de-DE"/>
        </w:rPr>
        <w:fldChar w:fldCharType="separate"/>
      </w:r>
      <w:r w:rsidR="00A65C55">
        <w:rPr>
          <w:noProof/>
          <w:lang w:eastAsia="de-DE"/>
        </w:rPr>
        <w:t>2</w:t>
      </w:r>
      <w:r w:rsidR="0039539D" w:rsidRPr="68DEA389">
        <w:rPr>
          <w:lang w:eastAsia="de-DE"/>
        </w:rPr>
        <w:fldChar w:fldCharType="end"/>
      </w:r>
      <w:r w:rsidR="00F7090D" w:rsidRPr="68DEA389">
        <w:rPr>
          <w:lang w:eastAsia="de-DE"/>
        </w:rPr>
        <w:t>: [Class Diagram]</w:t>
      </w:r>
    </w:p>
    <w:p w14:paraId="16E08073" w14:textId="77777777" w:rsidR="00692118" w:rsidRDefault="00692118" w:rsidP="00D646D1">
      <w:pPr>
        <w:widowControl w:val="0"/>
        <w:adjustRightInd w:val="0"/>
        <w:rPr>
          <w:lang w:eastAsia="de-DE"/>
        </w:rPr>
      </w:pPr>
    </w:p>
    <w:p w14:paraId="2897BEB4" w14:textId="77777777" w:rsidR="002A0572" w:rsidRDefault="002A0572" w:rsidP="00D646D1">
      <w:pPr>
        <w:widowControl w:val="0"/>
        <w:adjustRightInd w:val="0"/>
        <w:rPr>
          <w:lang w:eastAsia="de-DE"/>
        </w:rPr>
      </w:pPr>
    </w:p>
    <w:p w14:paraId="0A71BC4C" w14:textId="77777777" w:rsidR="002A0572" w:rsidRDefault="002A0572" w:rsidP="00D646D1">
      <w:pPr>
        <w:widowControl w:val="0"/>
        <w:adjustRightInd w:val="0"/>
        <w:rPr>
          <w:lang w:eastAsia="de-DE"/>
        </w:rPr>
      </w:pPr>
    </w:p>
    <w:p w14:paraId="35017483" w14:textId="77777777" w:rsidR="002A0572" w:rsidRDefault="002A0572" w:rsidP="00D646D1">
      <w:pPr>
        <w:widowControl w:val="0"/>
        <w:adjustRightInd w:val="0"/>
        <w:rPr>
          <w:lang w:eastAsia="de-DE"/>
        </w:rPr>
      </w:pPr>
    </w:p>
    <w:p w14:paraId="26FB5920" w14:textId="77777777" w:rsidR="002A0572" w:rsidRDefault="002A0572" w:rsidP="00D646D1">
      <w:pPr>
        <w:widowControl w:val="0"/>
        <w:adjustRightInd w:val="0"/>
        <w:rPr>
          <w:lang w:eastAsia="de-DE"/>
        </w:rPr>
      </w:pPr>
    </w:p>
    <w:p w14:paraId="3FAC5C20" w14:textId="21A299F7" w:rsidR="00D646D1" w:rsidRDefault="00D646D1" w:rsidP="32F4D857">
      <w:pPr>
        <w:pStyle w:val="berschrift1"/>
      </w:pPr>
      <w:bookmarkStart w:id="10" w:name="_Toc222516204"/>
      <w:r>
        <w:lastRenderedPageBreak/>
        <w:t>Design-Modell (IT-System)</w:t>
      </w:r>
      <w:bookmarkEnd w:id="10"/>
    </w:p>
    <w:p w14:paraId="4A3744EE" w14:textId="020AD35B" w:rsidR="003B6131" w:rsidRDefault="003B6131" w:rsidP="1DC083A0">
      <w:pPr>
        <w:widowControl w:val="0"/>
        <w:adjustRightInd w:val="0"/>
      </w:pPr>
    </w:p>
    <w:p w14:paraId="47055F33" w14:textId="3EC703BF" w:rsidR="003B6131" w:rsidRDefault="0B5B35A6" w:rsidP="1DC083A0">
      <w:pPr>
        <w:widowControl w:val="0"/>
        <w:adjustRightInd w:val="0"/>
      </w:pPr>
      <w:r w:rsidRPr="1DC083A0">
        <w:t>Dieses Kapitel beschreibt das Design-Modell des Kino-Management-Systems für den Themenbereich Reservierung. Aufbauend auf dem Analyse-Modell werden die fachlichen Anforderungen in eine technisch umsetzbare Struktur überführt. Dabei wird festgelegt, wie die in Kapitel 2 beschriebenen Use Cases durch Klassen, Komponenten und Interaktionen realisiert werden können.</w:t>
      </w:r>
    </w:p>
    <w:p w14:paraId="7B4B8A14" w14:textId="52987FAF" w:rsidR="009F7198" w:rsidRDefault="0B5B35A6" w:rsidP="1DD57011">
      <w:pPr>
        <w:widowControl w:val="0"/>
      </w:pPr>
      <w:r>
        <w:t>Das Design-Modell konkretisiert hierzu (1) die Softwarestruktur und Verantwortlichkeiten der beteiligten Bausteine (Container- und Komponentensicht), (2) die Design-Klassen einschließlich notwendiger Attribute und Operationen als Grundlage für die Implementierung sowie (3) das Systemverhalten anhand ausgewählter Sequenzdiagramme. Die Sequenzdiagramme vertiefen exemplarisch die Use Cases „Reservierung vornehmen“ sowie „Snacks &amp; Getränke zur Reservierung hinzufügen“ und zeigen die Zusammenarbeit der beteiligten Objekte während der jeweiligen Abläufe. Ergänzend werden Habits genutzt, um zustands- bzw. verhaltensrelevante Aspekte zentraler Objekte konsistent zu dokumentieren. Alle Diagramme werden so erstellt, dass sie inhaltlich aufeinander abgestimmt sind und eine nachvollziehbare Ableitung von der Anforderung bis zur technischen Lösung ermöglichen.</w:t>
      </w:r>
    </w:p>
    <w:p w14:paraId="7D941330" w14:textId="77777777" w:rsidR="00692118" w:rsidRDefault="00692118" w:rsidP="1DD57011">
      <w:pPr>
        <w:widowControl w:val="0"/>
      </w:pPr>
    </w:p>
    <w:p w14:paraId="6F67082B" w14:textId="77777777" w:rsidR="00D646D1" w:rsidRDefault="00D646D1" w:rsidP="003B6131">
      <w:pPr>
        <w:pStyle w:val="berschrift2"/>
        <w:rPr>
          <w:lang w:eastAsia="de-DE"/>
        </w:rPr>
      </w:pPr>
      <w:bookmarkStart w:id="11" w:name="_Toc222516205"/>
      <w:r w:rsidRPr="463B5AAB">
        <w:rPr>
          <w:lang w:eastAsia="de-DE"/>
        </w:rPr>
        <w:t>Struktur (Klassen)</w:t>
      </w:r>
      <w:bookmarkEnd w:id="11"/>
    </w:p>
    <w:p w14:paraId="26AEB8CA" w14:textId="29F10C00" w:rsidR="00A82AEC" w:rsidRDefault="00A82AEC" w:rsidP="43AEC043">
      <w:pPr>
        <w:pStyle w:val="Default"/>
      </w:pPr>
    </w:p>
    <w:p w14:paraId="5E811136" w14:textId="7216D2DA" w:rsidR="00A82AEC" w:rsidRDefault="2937F87D" w:rsidP="43AEC043">
      <w:pPr>
        <w:pStyle w:val="Default"/>
      </w:pPr>
      <w:r w:rsidRPr="43AEC043">
        <w:t xml:space="preserve">Das Klassendiagramm im Paket </w:t>
      </w:r>
      <w:r w:rsidRPr="41E1874B">
        <w:t>„Design – Reservierung“</w:t>
      </w:r>
      <w:r w:rsidRPr="43AEC043">
        <w:t xml:space="preserve"> (vgl. </w:t>
      </w:r>
      <w:r w:rsidRPr="41E1874B">
        <w:t xml:space="preserve">Abbildung </w:t>
      </w:r>
      <w:r w:rsidR="0093650C">
        <w:t>3</w:t>
      </w:r>
      <w:r w:rsidRPr="43AEC043">
        <w:t xml:space="preserve">) überführt die fachlichen Konzepte aus dem Fachklassendiagramm in eine </w:t>
      </w:r>
      <w:r w:rsidRPr="41E1874B">
        <w:t>technische Sicht</w:t>
      </w:r>
      <w:r w:rsidRPr="43AEC043">
        <w:t xml:space="preserve"> und ergänzt sie um für die Umsetzung notwendige Bausteine. Im Zentrum steht die Klasse </w:t>
      </w:r>
      <w:r w:rsidRPr="41E1874B">
        <w:t>Reservierung</w:t>
      </w:r>
      <w:r w:rsidRPr="43AEC043">
        <w:t xml:space="preserve"> als Domänenobjekt, welche die wesentlichen Reservierungsdaten (z. B. Reservierungsnummer, Zeitpunkt, Abholfrist, Anzahl Tickets) sowie den </w:t>
      </w:r>
      <w:r w:rsidRPr="41E1874B">
        <w:t>Status</w:t>
      </w:r>
      <w:r w:rsidRPr="43AEC043">
        <w:t xml:space="preserve"> über die Enumeration </w:t>
      </w:r>
      <w:r w:rsidRPr="41E1874B">
        <w:t>Reservierungsstatus (AKTIV, STORNIERT)</w:t>
      </w:r>
      <w:r w:rsidRPr="43AEC043">
        <w:t xml:space="preserve"> verwaltet. Die fachlichen Beziehungen werden übernommen: Eine Reservierung gehört zu genau </w:t>
      </w:r>
      <w:r w:rsidRPr="41E1874B">
        <w:t>einem Kunden</w:t>
      </w:r>
      <w:r w:rsidRPr="43AEC043">
        <w:t xml:space="preserve"> und genau </w:t>
      </w:r>
      <w:r w:rsidRPr="41E1874B">
        <w:t>einer Vorstellung</w:t>
      </w:r>
      <w:r w:rsidRPr="43AEC043">
        <w:t xml:space="preserve"> und umfasst </w:t>
      </w:r>
      <w:r w:rsidRPr="41E1874B">
        <w:t>mindestens einen Sitzplatz</w:t>
      </w:r>
      <w:r w:rsidRPr="43AEC043">
        <w:t xml:space="preserve">. Optional kann eine Reservierung einem </w:t>
      </w:r>
      <w:r w:rsidRPr="41E1874B">
        <w:t>Kassenmitarbeiter (0..1)</w:t>
      </w:r>
      <w:r w:rsidRPr="43AEC043">
        <w:t xml:space="preserve"> zugeordnet sein, wenn sie im Auftrag des Kunden erfasst wurde.</w:t>
      </w:r>
    </w:p>
    <w:p w14:paraId="62612614" w14:textId="5A1EBD6D" w:rsidR="00A82AEC" w:rsidRDefault="2937F87D" w:rsidP="084349F4">
      <w:pPr>
        <w:pStyle w:val="Default"/>
      </w:pPr>
      <w:r w:rsidRPr="084349F4">
        <w:t xml:space="preserve">Für den Use Case </w:t>
      </w:r>
      <w:r w:rsidRPr="41E1874B">
        <w:t>„Snacks &amp; Getränke hinzufügen“</w:t>
      </w:r>
      <w:r w:rsidRPr="084349F4">
        <w:t xml:space="preserve"> werden </w:t>
      </w:r>
      <w:r w:rsidRPr="41E1874B">
        <w:t>SnackArtikel</w:t>
      </w:r>
      <w:r w:rsidRPr="084349F4">
        <w:t xml:space="preserve"> und die Positionsklasse </w:t>
      </w:r>
      <w:r w:rsidRPr="41E1874B">
        <w:t>ReservierungSnackPosition</w:t>
      </w:r>
      <w:r w:rsidRPr="084349F4">
        <w:t xml:space="preserve"> genutzt. Eine Reservierung kann </w:t>
      </w:r>
      <w:r w:rsidR="0093650C">
        <w:t>(</w:t>
      </w:r>
      <w:r w:rsidRPr="41E1874B">
        <w:t>0..</w:t>
      </w:r>
      <w:r w:rsidRPr="084349F4">
        <w:t>*</w:t>
      </w:r>
      <w:r w:rsidR="0093650C">
        <w:t>)</w:t>
      </w:r>
      <w:r w:rsidRPr="084349F4">
        <w:t xml:space="preserve"> Positionen enthalten; jede Position referenziert genau </w:t>
      </w:r>
      <w:r w:rsidRPr="41E1874B">
        <w:t>einen SnackArtikel</w:t>
      </w:r>
      <w:r w:rsidRPr="084349F4">
        <w:t xml:space="preserve"> und hält die </w:t>
      </w:r>
      <w:r w:rsidRPr="41E1874B">
        <w:t>Menge</w:t>
      </w:r>
      <w:r w:rsidRPr="084349F4">
        <w:t>.</w:t>
      </w:r>
    </w:p>
    <w:p w14:paraId="6CACF747" w14:textId="5FF4B663" w:rsidR="00A82AEC" w:rsidRDefault="2937F87D" w:rsidP="084349F4">
      <w:pPr>
        <w:pStyle w:val="Default"/>
      </w:pPr>
      <w:r w:rsidRPr="084349F4">
        <w:t>Zur Realisierung der beiden vertieften Use Cases (</w:t>
      </w:r>
      <w:r w:rsidRPr="41E1874B">
        <w:t>„Reservierung vornehmen“</w:t>
      </w:r>
      <w:r w:rsidRPr="084349F4">
        <w:t xml:space="preserve"> und </w:t>
      </w:r>
      <w:r w:rsidRPr="41E1874B">
        <w:t>„Snacks &amp; Getränke hinzufügen“</w:t>
      </w:r>
      <w:r w:rsidRPr="084349F4">
        <w:t xml:space="preserve">) wird ein </w:t>
      </w:r>
      <w:r w:rsidRPr="41E1874B">
        <w:t>ReservierungsController</w:t>
      </w:r>
      <w:r w:rsidRPr="084349F4">
        <w:t xml:space="preserve"> als Koordinator eingeführt. Er bündelt die Systemoperationen (z. B. Reservierung anlegen, Snack-Auswahl starten/anzeigen) und greift über das Interface </w:t>
      </w:r>
      <w:r w:rsidRPr="41E1874B">
        <w:t>Datenbank</w:t>
      </w:r>
      <w:r w:rsidRPr="084349F4">
        <w:t xml:space="preserve"> auf Persistenz und Verfügbarkeitsprüfungen zu (z. B. Reservierung laden/speichern, Sitzplätze prüfen, Snack-Angebot laden). Die in den Klassen definierten </w:t>
      </w:r>
      <w:r w:rsidRPr="41E1874B">
        <w:t>Attribute und Methoden</w:t>
      </w:r>
      <w:r w:rsidRPr="084349F4">
        <w:t xml:space="preserve"> sind so gewählt, dass sie die Interaktionen in den Sequenzdiagrammen direkt unterstützen, ohne bereits Implementierungsdetails vorwegzunehmen.</w:t>
      </w:r>
    </w:p>
    <w:p w14:paraId="5EB1516E" w14:textId="58D0DB12" w:rsidR="00A82AEC" w:rsidRDefault="00A82AEC" w:rsidP="00A82AEC">
      <w:pPr>
        <w:pStyle w:val="Default"/>
      </w:pPr>
    </w:p>
    <w:p w14:paraId="538DD3E2" w14:textId="28122D25" w:rsidR="00A82AEC" w:rsidRDefault="592E0F05" w:rsidP="00EE077A">
      <w:r>
        <w:rPr>
          <w:noProof/>
        </w:rPr>
        <w:lastRenderedPageBreak/>
        <w:drawing>
          <wp:inline distT="0" distB="0" distL="0" distR="0" wp14:anchorId="3E2D47D4" wp14:editId="5CB83C00">
            <wp:extent cx="5509370" cy="3662901"/>
            <wp:effectExtent l="0" t="0" r="0" b="0"/>
            <wp:docPr id="114137967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33172" name="Grafik 1918733172"/>
                    <pic:cNvPicPr/>
                  </pic:nvPicPr>
                  <pic:blipFill>
                    <a:blip r:embed="rId13" cstate="print">
                      <a:extLst>
                        <a:ext uri="{28A0092B-C50C-407E-A947-70E740481C1C}">
                          <a14:useLocalDpi xmlns:a14="http://schemas.microsoft.com/office/drawing/2010/main"/>
                        </a:ext>
                      </a:extLst>
                    </a:blip>
                    <a:stretch>
                      <a:fillRect/>
                    </a:stretch>
                  </pic:blipFill>
                  <pic:spPr>
                    <a:xfrm>
                      <a:off x="0" y="0"/>
                      <a:ext cx="5509370" cy="3662901"/>
                    </a:xfrm>
                    <a:prstGeom prst="rect">
                      <a:avLst/>
                    </a:prstGeom>
                  </pic:spPr>
                </pic:pic>
              </a:graphicData>
            </a:graphic>
          </wp:inline>
        </w:drawing>
      </w:r>
    </w:p>
    <w:p w14:paraId="53109FD6" w14:textId="3F855A27" w:rsidR="00087B35" w:rsidRDefault="00F0021B" w:rsidP="00D646D1">
      <w:pPr>
        <w:widowControl w:val="0"/>
        <w:adjustRightInd w:val="0"/>
        <w:rPr>
          <w:lang w:eastAsia="de-DE"/>
        </w:rPr>
      </w:pPr>
      <w:r>
        <w:rPr>
          <w:lang w:eastAsia="de-DE"/>
        </w:rPr>
        <w:t>Abbildung</w:t>
      </w:r>
      <w:r w:rsidR="00D646D1">
        <w:rPr>
          <w:lang w:eastAsia="de-DE"/>
        </w:rPr>
        <w:t xml:space="preserve"> </w:t>
      </w:r>
      <w:r w:rsidR="00D646D1">
        <w:rPr>
          <w:lang w:eastAsia="de-DE"/>
        </w:rPr>
        <w:fldChar w:fldCharType="begin"/>
      </w:r>
      <w:r w:rsidR="00D646D1">
        <w:rPr>
          <w:lang w:eastAsia="de-DE"/>
        </w:rPr>
        <w:instrText>SEQ figure \* ARABIC</w:instrText>
      </w:r>
      <w:r w:rsidR="00D646D1">
        <w:rPr>
          <w:lang w:eastAsia="de-DE"/>
        </w:rPr>
        <w:fldChar w:fldCharType="separate"/>
      </w:r>
      <w:r w:rsidR="00A65C55">
        <w:rPr>
          <w:noProof/>
          <w:lang w:eastAsia="de-DE"/>
        </w:rPr>
        <w:t>3</w:t>
      </w:r>
      <w:r w:rsidR="00D646D1">
        <w:rPr>
          <w:lang w:eastAsia="de-DE"/>
        </w:rPr>
        <w:fldChar w:fldCharType="end"/>
      </w:r>
      <w:r w:rsidR="00D646D1">
        <w:rPr>
          <w:lang w:eastAsia="de-DE"/>
        </w:rPr>
        <w:t>: [Class Diagram]</w:t>
      </w:r>
    </w:p>
    <w:p w14:paraId="2DB03F90" w14:textId="77777777" w:rsidR="001B6BAD" w:rsidRDefault="001B6BAD" w:rsidP="00D646D1">
      <w:pPr>
        <w:widowControl w:val="0"/>
        <w:adjustRightInd w:val="0"/>
        <w:rPr>
          <w:lang w:eastAsia="de-DE"/>
        </w:rPr>
      </w:pPr>
    </w:p>
    <w:p w14:paraId="3FD0BA32" w14:textId="77777777" w:rsidR="008D7877" w:rsidRDefault="008D7877" w:rsidP="008D7877">
      <w:pPr>
        <w:pStyle w:val="berschrift2"/>
      </w:pPr>
      <w:bookmarkStart w:id="12" w:name="_Toc222516206"/>
      <w:r>
        <w:t>Verhalten</w:t>
      </w:r>
      <w:r w:rsidR="00B1546E">
        <w:t>smodelle</w:t>
      </w:r>
      <w:bookmarkEnd w:id="12"/>
    </w:p>
    <w:p w14:paraId="5B19789A" w14:textId="32B6B2A9" w:rsidR="3195BDF9" w:rsidRDefault="3195BDF9" w:rsidP="3195BDF9">
      <w:pPr>
        <w:pStyle w:val="Default"/>
      </w:pPr>
    </w:p>
    <w:p w14:paraId="7942D730" w14:textId="0CB03FD5" w:rsidR="6F7623A4" w:rsidRDefault="6F7623A4" w:rsidP="3195BDF9">
      <w:pPr>
        <w:pStyle w:val="Default"/>
      </w:pPr>
      <w:r w:rsidRPr="4F1EAA72">
        <w:t xml:space="preserve">Die folgenden Sequenzdiagramme (vgl. Abbildung </w:t>
      </w:r>
      <w:r w:rsidR="00FB5843">
        <w:t xml:space="preserve">4 </w:t>
      </w:r>
      <w:r w:rsidRPr="4F1EAA72">
        <w:t xml:space="preserve">und Abbildung </w:t>
      </w:r>
      <w:r w:rsidR="00FB5843">
        <w:t>5)</w:t>
      </w:r>
      <w:r w:rsidRPr="4F1EAA72">
        <w:t xml:space="preserve"> veranschaulichen exemplarisch das dynamische Verhalten des Systems für die beiden vertieften Use Cases „Reservierung vornehmen“ sowie „Snacks &amp; Getränke zur Reservierung hinzufügen“. Dargestellt ist die Zusammenarbeit der zentralen Objekte Kunde, ReservierungsController, Datenbank und Reservierung.</w:t>
      </w:r>
    </w:p>
    <w:p w14:paraId="1EF2C0C9" w14:textId="71AE91F1" w:rsidR="00284ED8" w:rsidRDefault="6F7623A4" w:rsidP="6C82B72D">
      <w:pPr>
        <w:pStyle w:val="Default"/>
      </w:pPr>
      <w:r w:rsidRPr="4F1EAA72">
        <w:t>Das Diagramm „Reservierung vornehmen“ zeigt insbesondere die Abfrage freier Sitzplätze, die Verfügbarkeits-/Regelprüfung sowie das anschließende Anlegen und Speichern der Reservierung; ein Alternativpfad behandelt den Fall „Sitzplatz nicht verfügbar“. Das Diagramm „Snacks &amp; Getränke hinzufügen“ beschreibt das Laden einer bestehenden Reservierung, die Anzeige des Snack-Angebots und das Hinzufügen einer Snack-Position inklusive Validierungen; ein Alternativpfad deckt den Fall „Reservierung nicht gefunden“ ab.</w:t>
      </w:r>
    </w:p>
    <w:p w14:paraId="5CC13857" w14:textId="769A8B64" w:rsidR="41645FC9" w:rsidRDefault="41645FC9" w:rsidP="41645FC9">
      <w:pPr>
        <w:pStyle w:val="Default"/>
      </w:pPr>
    </w:p>
    <w:p w14:paraId="0712F717" w14:textId="77777777" w:rsidR="00E63141" w:rsidRDefault="00E63141" w:rsidP="41645FC9">
      <w:pPr>
        <w:pStyle w:val="Default"/>
      </w:pPr>
    </w:p>
    <w:p w14:paraId="4042C143" w14:textId="77777777" w:rsidR="00E63141" w:rsidRDefault="00E63141" w:rsidP="41645FC9">
      <w:pPr>
        <w:pStyle w:val="Default"/>
      </w:pPr>
    </w:p>
    <w:p w14:paraId="6ACAF82F" w14:textId="77777777" w:rsidR="00E63141" w:rsidRDefault="00E63141" w:rsidP="41645FC9">
      <w:pPr>
        <w:pStyle w:val="Default"/>
      </w:pPr>
    </w:p>
    <w:p w14:paraId="547F8F11" w14:textId="77777777" w:rsidR="00E63141" w:rsidRDefault="00E63141" w:rsidP="41645FC9">
      <w:pPr>
        <w:pStyle w:val="Default"/>
      </w:pPr>
    </w:p>
    <w:p w14:paraId="42B9BEBD" w14:textId="77777777" w:rsidR="00E63141" w:rsidRDefault="00E63141" w:rsidP="41645FC9">
      <w:pPr>
        <w:pStyle w:val="Default"/>
      </w:pPr>
    </w:p>
    <w:p w14:paraId="4397FA59" w14:textId="77777777" w:rsidR="00E63141" w:rsidRDefault="00E63141" w:rsidP="41645FC9">
      <w:pPr>
        <w:pStyle w:val="Default"/>
      </w:pPr>
    </w:p>
    <w:p w14:paraId="718C8178" w14:textId="77777777" w:rsidR="00E63141" w:rsidRDefault="00E63141" w:rsidP="41645FC9">
      <w:pPr>
        <w:pStyle w:val="Default"/>
      </w:pPr>
    </w:p>
    <w:p w14:paraId="632D6A7F" w14:textId="77777777" w:rsidR="00E63141" w:rsidRDefault="00E63141" w:rsidP="41645FC9">
      <w:pPr>
        <w:pStyle w:val="Default"/>
      </w:pPr>
    </w:p>
    <w:p w14:paraId="1D6E4475" w14:textId="77777777" w:rsidR="00E63141" w:rsidRDefault="00E63141" w:rsidP="41645FC9">
      <w:pPr>
        <w:pStyle w:val="Default"/>
      </w:pPr>
    </w:p>
    <w:p w14:paraId="705EBDEA" w14:textId="36F469FD" w:rsidR="008D7877" w:rsidRDefault="00AF1D4C" w:rsidP="006B7B44">
      <w:pPr>
        <w:pStyle w:val="berschrift3"/>
      </w:pPr>
      <w:bookmarkStart w:id="13" w:name="_Toc222516207"/>
      <w:r>
        <w:lastRenderedPageBreak/>
        <w:t>Reservierung vornehmen</w:t>
      </w:r>
      <w:bookmarkEnd w:id="13"/>
    </w:p>
    <w:p w14:paraId="7DA89BF0" w14:textId="77777777" w:rsidR="008D7877" w:rsidRDefault="008D7877" w:rsidP="008D7877">
      <w:pPr>
        <w:widowControl w:val="0"/>
        <w:adjustRightInd w:val="0"/>
        <w:rPr>
          <w:bCs/>
          <w:color w:val="000080"/>
        </w:rPr>
      </w:pPr>
    </w:p>
    <w:p w14:paraId="48732F9D" w14:textId="25A8105B" w:rsidR="00EE077A" w:rsidRPr="00B54FC0" w:rsidRDefault="002B2810" w:rsidP="00EE077A">
      <w:r>
        <w:rPr>
          <w:noProof/>
        </w:rPr>
        <w:drawing>
          <wp:inline distT="0" distB="0" distL="0" distR="0" wp14:anchorId="07C8BE55" wp14:editId="033E61A6">
            <wp:extent cx="5329886" cy="4456386"/>
            <wp:effectExtent l="0" t="0" r="4445" b="1905"/>
            <wp:docPr id="618710000" name="Grafik 4" descr="Ein Bild, das Text, Diagramm, parallel,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0000" name="Grafik 4" descr="Ein Bild, das Text, Diagramm, parallel, Plan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1767" cy="4533209"/>
                    </a:xfrm>
                    <a:prstGeom prst="rect">
                      <a:avLst/>
                    </a:prstGeom>
                  </pic:spPr>
                </pic:pic>
              </a:graphicData>
            </a:graphic>
          </wp:inline>
        </w:drawing>
      </w:r>
    </w:p>
    <w:p w14:paraId="0E27EB1A" w14:textId="386DEB54" w:rsidR="001B6BAD" w:rsidRDefault="00F0021B" w:rsidP="00F0021B">
      <w:pPr>
        <w:widowControl w:val="0"/>
        <w:adjustRightInd w:val="0"/>
        <w:rPr>
          <w:lang w:eastAsia="de-DE"/>
        </w:rPr>
      </w:pPr>
      <w:r>
        <w:rPr>
          <w:lang w:eastAsia="de-DE"/>
        </w:rPr>
        <w:t>Abbildung</w:t>
      </w:r>
      <w:r w:rsidR="008D7877">
        <w:rPr>
          <w:lang w:eastAsia="de-DE"/>
        </w:rPr>
        <w:t xml:space="preserve"> </w:t>
      </w:r>
      <w:r w:rsidR="008D7877">
        <w:rPr>
          <w:lang w:eastAsia="de-DE"/>
        </w:rPr>
        <w:fldChar w:fldCharType="begin"/>
      </w:r>
      <w:r w:rsidR="008D7877">
        <w:rPr>
          <w:lang w:eastAsia="de-DE"/>
        </w:rPr>
        <w:instrText>SEQ figure \* ARABIC</w:instrText>
      </w:r>
      <w:r w:rsidR="008D7877">
        <w:rPr>
          <w:lang w:eastAsia="de-DE"/>
        </w:rPr>
        <w:fldChar w:fldCharType="separate"/>
      </w:r>
      <w:r w:rsidR="00A65C55">
        <w:rPr>
          <w:noProof/>
          <w:lang w:eastAsia="de-DE"/>
        </w:rPr>
        <w:t>4</w:t>
      </w:r>
      <w:r w:rsidR="008D7877">
        <w:rPr>
          <w:lang w:eastAsia="de-DE"/>
        </w:rPr>
        <w:fldChar w:fldCharType="end"/>
      </w:r>
      <w:r w:rsidR="008D7877">
        <w:rPr>
          <w:lang w:eastAsia="de-DE"/>
        </w:rPr>
        <w:t xml:space="preserve">: </w:t>
      </w:r>
      <w:r w:rsidR="00EE077A">
        <w:rPr>
          <w:lang w:eastAsia="de-DE"/>
        </w:rPr>
        <w:t>[Sequence Diagram]</w:t>
      </w:r>
    </w:p>
    <w:p w14:paraId="369EDEB7" w14:textId="77777777" w:rsidR="001B6BAD" w:rsidRDefault="001B6BAD" w:rsidP="00F0021B">
      <w:pPr>
        <w:widowControl w:val="0"/>
        <w:adjustRightInd w:val="0"/>
        <w:rPr>
          <w:lang w:eastAsia="de-DE"/>
        </w:rPr>
      </w:pPr>
    </w:p>
    <w:p w14:paraId="584FC67F" w14:textId="14080F66" w:rsidR="00EE077A" w:rsidRDefault="00623696" w:rsidP="00EE077A">
      <w:pPr>
        <w:pStyle w:val="berschrift3"/>
      </w:pPr>
      <w:bookmarkStart w:id="14" w:name="_Toc222516208"/>
      <w:r>
        <w:t xml:space="preserve">Snacks </w:t>
      </w:r>
      <w:r w:rsidR="00AF1D4C">
        <w:t>&amp; Getränke hinzufügen</w:t>
      </w:r>
      <w:bookmarkEnd w:id="14"/>
    </w:p>
    <w:p w14:paraId="077EE7CF" w14:textId="77777777" w:rsidR="00EE077A" w:rsidRDefault="00EE077A" w:rsidP="00EE077A">
      <w:pPr>
        <w:widowControl w:val="0"/>
        <w:adjustRightInd w:val="0"/>
        <w:rPr>
          <w:bCs/>
          <w:color w:val="000080"/>
        </w:rPr>
      </w:pPr>
    </w:p>
    <w:p w14:paraId="2A8F925E" w14:textId="4ED81DEB" w:rsidR="00EE077A" w:rsidRDefault="00623696" w:rsidP="00EE077A">
      <w:r>
        <w:rPr>
          <w:noProof/>
        </w:rPr>
        <w:drawing>
          <wp:inline distT="0" distB="0" distL="0" distR="0" wp14:anchorId="3D833563" wp14:editId="71819E3F">
            <wp:extent cx="5392420" cy="2887026"/>
            <wp:effectExtent l="0" t="0" r="5080" b="0"/>
            <wp:docPr id="824001715" name="Grafik 5" descr="Ein Bild, das Text, Quittung,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01715" name="Grafik 5" descr="Ein Bild, das Text, Quittung, Diagramm, Reihe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5918" cy="2899606"/>
                    </a:xfrm>
                    <a:prstGeom prst="rect">
                      <a:avLst/>
                    </a:prstGeom>
                  </pic:spPr>
                </pic:pic>
              </a:graphicData>
            </a:graphic>
          </wp:inline>
        </w:drawing>
      </w:r>
    </w:p>
    <w:p w14:paraId="60EEF364" w14:textId="4568B97C" w:rsidR="003B6131" w:rsidRDefault="00F0021B" w:rsidP="00A82AEC">
      <w:pPr>
        <w:widowControl w:val="0"/>
        <w:adjustRightInd w:val="0"/>
        <w:rPr>
          <w:lang w:eastAsia="de-DE"/>
        </w:rPr>
      </w:pPr>
      <w:r>
        <w:rPr>
          <w:lang w:eastAsia="de-DE"/>
        </w:rPr>
        <w:t>Abbildung</w:t>
      </w:r>
      <w:r w:rsidR="008D7877">
        <w:rPr>
          <w:lang w:eastAsia="de-DE"/>
        </w:rPr>
        <w:t xml:space="preserve"> </w:t>
      </w:r>
      <w:r w:rsidR="008D7877">
        <w:rPr>
          <w:lang w:eastAsia="de-DE"/>
        </w:rPr>
        <w:fldChar w:fldCharType="begin"/>
      </w:r>
      <w:r w:rsidR="008D7877">
        <w:rPr>
          <w:lang w:eastAsia="de-DE"/>
        </w:rPr>
        <w:instrText>SEQ figure \* ARABIC</w:instrText>
      </w:r>
      <w:r w:rsidR="008D7877">
        <w:rPr>
          <w:lang w:eastAsia="de-DE"/>
        </w:rPr>
        <w:fldChar w:fldCharType="separate"/>
      </w:r>
      <w:r w:rsidR="00A65C55">
        <w:rPr>
          <w:noProof/>
          <w:lang w:eastAsia="de-DE"/>
        </w:rPr>
        <w:t>5</w:t>
      </w:r>
      <w:r w:rsidR="008D7877">
        <w:rPr>
          <w:lang w:eastAsia="de-DE"/>
        </w:rPr>
        <w:fldChar w:fldCharType="end"/>
      </w:r>
      <w:r w:rsidR="008D7877">
        <w:rPr>
          <w:lang w:eastAsia="de-DE"/>
        </w:rPr>
        <w:t>: [Sequence Diagram]</w:t>
      </w:r>
      <w:bookmarkStart w:id="15" w:name="_Toc403393192"/>
    </w:p>
    <w:p w14:paraId="0AFFA0E0" w14:textId="4F046213" w:rsidR="33AC4844" w:rsidRDefault="33AC4844" w:rsidP="33AC4844">
      <w:pPr>
        <w:widowControl w:val="0"/>
        <w:rPr>
          <w:lang w:eastAsia="de-DE"/>
        </w:rPr>
      </w:pPr>
    </w:p>
    <w:p w14:paraId="49FC3BF6" w14:textId="77777777" w:rsidR="00A82AEC" w:rsidRDefault="00A82AEC" w:rsidP="00A82AEC">
      <w:pPr>
        <w:pStyle w:val="berschrift2"/>
      </w:pPr>
      <w:bookmarkStart w:id="16" w:name="_Toc222516209"/>
      <w:r>
        <w:t>Habits</w:t>
      </w:r>
      <w:bookmarkEnd w:id="16"/>
    </w:p>
    <w:p w14:paraId="7D2324AA" w14:textId="1234C15D" w:rsidR="4F2B3BFD" w:rsidRDefault="4F2B3BFD" w:rsidP="4F2B3BFD"/>
    <w:p w14:paraId="69B1FE7D" w14:textId="00500294" w:rsidR="7D2ABE51" w:rsidRDefault="2A432C63" w:rsidP="7D2ABE51">
      <w:r w:rsidRPr="11C65C86">
        <w:rPr>
          <w:rFonts w:eastAsia="Calibri"/>
        </w:rPr>
        <w:t>In diesem Abschnitt werden für zwei Objekte, die in den Sequenzdiagrammen verwendet werden, die inneren Abläufe zentraler Methoden beschrieben. Ziel ist, dass die prinzipielle Funktionsweise (inkl. Prüfungen und Geschäftslogik) nachvollziehbar wird. Die Habits orientieren sich direkt an den Interaktionen aus den Sequenzdiagrammen „Reservierung vornehmen“ und „Snacks &amp; Getränke hinzufügen“.</w:t>
      </w:r>
    </w:p>
    <w:p w14:paraId="0A967DA4" w14:textId="6DF4BFC4" w:rsidR="0A557B12" w:rsidRDefault="0A557B12" w:rsidP="0A557B12"/>
    <w:p w14:paraId="7B95F45B" w14:textId="3243AAEB" w:rsidR="00A82AEC" w:rsidRDefault="00A82AEC" w:rsidP="00A82AEC">
      <w:pPr>
        <w:pStyle w:val="berschrift3"/>
        <w:rPr>
          <w:rFonts w:ascii="Calibri" w:hAnsi="Calibri"/>
        </w:rPr>
      </w:pPr>
      <w:bookmarkStart w:id="17" w:name="_Toc222516210"/>
      <w:r>
        <w:t>Habit 1</w:t>
      </w:r>
      <w:r w:rsidR="233B5600">
        <w:t xml:space="preserve"> </w:t>
      </w:r>
      <w:r w:rsidR="233B5600" w:rsidRPr="463B5AAB">
        <w:rPr>
          <w:rFonts w:ascii="Calibri" w:hAnsi="Calibri"/>
        </w:rPr>
        <w:t>Objekt Datenbank (Reservierung von Sitzplätzen)</w:t>
      </w:r>
      <w:bookmarkEnd w:id="17"/>
    </w:p>
    <w:p w14:paraId="361A7343" w14:textId="342ED78F" w:rsidR="1BDEA287" w:rsidRDefault="1BDEA287" w:rsidP="1BDEA287"/>
    <w:p w14:paraId="4C774513" w14:textId="422C66EA" w:rsidR="45AB03DD" w:rsidRDefault="45AB03DD" w:rsidP="59C4A392">
      <w:r w:rsidRPr="11C65C86">
        <w:rPr>
          <w:rFonts w:eastAsia="Calibri"/>
        </w:rPr>
        <w:t xml:space="preserve">Der Habit des Objekts Datenbank beschreibt die interne Funktionsweise der Operation </w:t>
      </w:r>
      <w:r w:rsidRPr="11C65C86">
        <w:rPr>
          <w:rFonts w:eastAsia="Consolas"/>
        </w:rPr>
        <w:t>reserviereSitzplätze(vorstellungsNr, sitzplätze)</w:t>
      </w:r>
      <w:r w:rsidRPr="11C65C86">
        <w:rPr>
          <w:rFonts w:eastAsia="Calibri"/>
        </w:rPr>
        <w:t>, die im Use Case „Reservierung vornehmen“ durch den ReservierungsController angestoßen wird. Ziel der Operation ist es, Sitzplätze für eine ausgewählte Vorstellung nur dann zu reservieren, wenn die Reservierung fachlich zulässig ist und keine Doppelbelegung entstehen kann. Dazu prüft die Datenbank zunächst, ob die Reservierung im Hinblick auf den Vorstellungsbeginn noch erlaubt ist (z. B. gemäß „30-Minuten-Regel“). Anschließend wird kontrolliert, ob alle gewünschten Sitzplätze aktuell frei sind. Diese Prüfung darf nicht nur „lesend“ erfolgen, sondern muss so ausgeführt werden, dass parallele Reservierungsanfragen nicht gleichzeitig denselben Sitzplatz erhalten (Nebenläufigkeit). Ist die Prüfung erfolgreich, werden die betroffenen Sitzplätze temporär blockiert, sodass sie während des anschließenden Anlegens und Speicherns der Reservierung nicht von anderen Kunden reserviert werden können. Falls eine der Prüfungen fehlschlägt (z. B. Sitzplatz bereits belegt oder Reservierungszeit überschritten), wird die Operation abgebrochen und es erfolgt keine Blockierung; der Ablauf im Sequenzdiagramm verzweigt dann in den Alternativfall „Sitzplatz nicht verfügbar“.</w:t>
      </w:r>
    </w:p>
    <w:p w14:paraId="68FC2CC5" w14:textId="32D9B569" w:rsidR="7D872D5A" w:rsidRDefault="7D872D5A" w:rsidP="7D872D5A"/>
    <w:p w14:paraId="33497654" w14:textId="07053443" w:rsidR="00A82AEC" w:rsidRDefault="00A82AEC" w:rsidP="00A82AEC">
      <w:pPr>
        <w:pStyle w:val="berschrift3"/>
        <w:rPr>
          <w:rFonts w:ascii="Calibri" w:hAnsi="Calibri"/>
        </w:rPr>
      </w:pPr>
      <w:bookmarkStart w:id="18" w:name="_Toc222516211"/>
      <w:r>
        <w:t xml:space="preserve">Habit 2 </w:t>
      </w:r>
      <w:r w:rsidR="35A82EA6" w:rsidRPr="463B5AAB">
        <w:rPr>
          <w:rFonts w:ascii="Calibri" w:hAnsi="Calibri"/>
        </w:rPr>
        <w:t>Objekt Reservierung (Snacks &amp; Getränke hinzufügen)</w:t>
      </w:r>
      <w:bookmarkEnd w:id="18"/>
    </w:p>
    <w:p w14:paraId="0908CD70" w14:textId="43BB2749" w:rsidR="7D872D5A" w:rsidRDefault="7D872D5A" w:rsidP="7D872D5A"/>
    <w:p w14:paraId="47CD80F5" w14:textId="58B3D91F" w:rsidR="3C1096A6" w:rsidRDefault="3C1096A6" w:rsidP="049AF6BD">
      <w:r w:rsidRPr="11C65C86">
        <w:rPr>
          <w:rFonts w:eastAsia="Calibri"/>
        </w:rPr>
        <w:t xml:space="preserve">Der Habit des Objekts </w:t>
      </w:r>
      <w:r w:rsidRPr="1D3D0879">
        <w:t>Reservierung</w:t>
      </w:r>
      <w:r w:rsidRPr="11C65C86">
        <w:rPr>
          <w:rFonts w:eastAsia="Calibri"/>
        </w:rPr>
        <w:t xml:space="preserve"> beschreibt die interne Logik der Operation </w:t>
      </w:r>
      <w:r w:rsidRPr="11C65C86">
        <w:rPr>
          <w:rFonts w:eastAsia="Consolas"/>
        </w:rPr>
        <w:t>snackHinzufügen(artikel, menge)</w:t>
      </w:r>
      <w:r w:rsidRPr="11C65C86">
        <w:rPr>
          <w:rFonts w:eastAsia="Calibri"/>
        </w:rPr>
        <w:t xml:space="preserve">, die im Use Case </w:t>
      </w:r>
      <w:r w:rsidRPr="1D3D0879">
        <w:t>„Snacks &amp; Getränke hinzufügen“</w:t>
      </w:r>
      <w:r w:rsidRPr="11C65C86">
        <w:rPr>
          <w:rFonts w:eastAsia="Calibri"/>
        </w:rPr>
        <w:t xml:space="preserve"> genutzt wird. Diese Operation dient dazu, Zusatzleistungen strukturiert an eine bestehende Reservierung zu binden, ohne die Reservierung fachlich in einen unzulässigen Zustand zu versetzen. Zu Beginn wird geprüft, ob die Reservierung im </w:t>
      </w:r>
      <w:r w:rsidRPr="1D3D0879">
        <w:t>Status AKTIV</w:t>
      </w:r>
      <w:r w:rsidRPr="11C65C86">
        <w:rPr>
          <w:rFonts w:eastAsia="Calibri"/>
        </w:rPr>
        <w:t xml:space="preserve"> ist; nur dann dürfen Änderungen vorgenommen werden. Danach validiert die Reservierung die Eingaben (insbesondere eine sinnvolle Menge größer als null). Anschließend wird geprüft, ob der ausgewählte Artikel bereits als Snack-Position in der Reservierung vorhanden ist. Ist dies der Fall, wird die vorhandene Position aktualisiert (z. B. Menge erhöhen oder ersetzen); andernfalls wird eine neue </w:t>
      </w:r>
      <w:r w:rsidRPr="1D3D0879">
        <w:t>ReservierungSnackPosition</w:t>
      </w:r>
      <w:r w:rsidRPr="11C65C86">
        <w:rPr>
          <w:rFonts w:eastAsia="Calibri"/>
        </w:rPr>
        <w:t xml:space="preserve"> angelegt und mit dem passenden </w:t>
      </w:r>
      <w:r w:rsidRPr="1D3D0879">
        <w:t>SnackArtikel</w:t>
      </w:r>
      <w:r w:rsidRPr="11C65C86">
        <w:rPr>
          <w:rFonts w:eastAsia="Calibri"/>
        </w:rPr>
        <w:t xml:space="preserve"> verknüpft. Dadurch wird sichergestellt, dass die Reservierung ihre Snack-Daten konsistent verwaltet und keine redundanten Positionen entstehen. Die tatsächliche Persistierung erfolgt anschließend über den Controller (Speichern der aktualisierten Reservierung), wie im Sequenzdiagramm dargestellt; ist die Reservierung nicht auffindbar, greift der Alternativfall „Reservierung nicht gefunden“.</w:t>
      </w:r>
    </w:p>
    <w:p w14:paraId="2A4C7799" w14:textId="3752F7B5" w:rsidR="2E6D5BEF" w:rsidRDefault="2E6D5BEF" w:rsidP="2E6D5BEF"/>
    <w:p w14:paraId="252DFBAD" w14:textId="77777777" w:rsidR="00FD6770" w:rsidRDefault="00FD6770" w:rsidP="2E6D5BEF"/>
    <w:p w14:paraId="0E15ECFD" w14:textId="3E00329F" w:rsidR="00A82AEC" w:rsidRDefault="00A82AEC" w:rsidP="00A82AEC">
      <w:pPr>
        <w:pStyle w:val="berschrift2"/>
      </w:pPr>
      <w:bookmarkStart w:id="19" w:name="_Toc222516212"/>
      <w:r>
        <w:lastRenderedPageBreak/>
        <w:t>Architektur (Komponenten)</w:t>
      </w:r>
      <w:bookmarkEnd w:id="19"/>
    </w:p>
    <w:p w14:paraId="57D16A43" w14:textId="15F44BBF" w:rsidR="00A82AEC" w:rsidRDefault="00A82AEC" w:rsidP="3B9A910F"/>
    <w:p w14:paraId="54022A0A" w14:textId="79AA99A6" w:rsidR="00A82AEC" w:rsidRDefault="2F2CA92B" w:rsidP="47D8C833">
      <w:r w:rsidRPr="14B02E43">
        <w:t>Das Komponentendiagramm (vgl. Abbildung</w:t>
      </w:r>
      <w:r w:rsidR="002B11B7">
        <w:t xml:space="preserve"> 6</w:t>
      </w:r>
      <w:r w:rsidRPr="14B02E43">
        <w:t>) zeigt die grobe Architektur des Reservierungssystems und die wichtigsten Verantwortlichkeiten der beteiligten Komponenten. Die Interaktion erfolgt über klar definierte Schnittstellen, um eine einfache Kopplung zwischen Oberfläche, Fachlogik und Persistenz zu gewährleisten.</w:t>
      </w:r>
    </w:p>
    <w:p w14:paraId="455B2036" w14:textId="07E77A3E" w:rsidR="00A82AEC" w:rsidRDefault="2F2CA92B" w:rsidP="47D8C833">
      <w:r w:rsidRPr="14B02E43">
        <w:t>Die Komponente Reservierungs UI stellt die Benutzerschnittstelle bereit und nutzt die UI-Schnittstelle des Systems, um Reservierungsfunktionen aufzurufen (z. B. „Reservierung vornehmen“ oder „Snacks &amp; Getränke hinzufügen“). Die fachliche Koordination der Abläufe liegt in der Komponente ReservierungsController, welche die Use Cases steuert und die notwendigen Datenobjekte (z. B. Reservierung, Vorstellung, Saal, Sitzplatz) verarbeitet.</w:t>
      </w:r>
    </w:p>
    <w:p w14:paraId="7BB9DE96" w14:textId="431955AF" w:rsidR="00A82AEC" w:rsidRDefault="2F2CA92B" w:rsidP="47D8C833">
      <w:r w:rsidRPr="14B02E43">
        <w:t>Für den Datenzugriff bindet der Controller die Db-Schnittstelle an, die von der Komponente Datenbank bereitgestellt wird. Über diese Schnittstelle werden u. a. Reservierungen geladen/gespeichert und Verfügbarkeiten geprüft. Damit ist die Architektur in die drei grundlegenden Bereiche UI, Anwendungslogik (Controller) und Persistenz (Datenbank) gegliedert und unterstützt eine nachvollziehbare Umsetzung der modellierten Use Cases.</w:t>
      </w:r>
    </w:p>
    <w:p w14:paraId="7A3161C6" w14:textId="6884B1F3" w:rsidR="00A82AEC" w:rsidRDefault="00A82AEC" w:rsidP="00A82AEC"/>
    <w:p w14:paraId="5380EE27" w14:textId="77777777" w:rsidR="00A82AEC" w:rsidRDefault="00A82AEC" w:rsidP="00A82AEC"/>
    <w:p w14:paraId="143D265D" w14:textId="680F2824" w:rsidR="00D26742" w:rsidRDefault="00480761" w:rsidP="00D26742">
      <w:pPr>
        <w:pStyle w:val="berschrift3"/>
      </w:pPr>
      <w:bookmarkStart w:id="20" w:name="_Toc222516213"/>
      <w:r>
        <w:t>Komponenten</w:t>
      </w:r>
      <w:bookmarkEnd w:id="20"/>
    </w:p>
    <w:p w14:paraId="3C965E93" w14:textId="17BF05D0" w:rsidR="00AF1D4C" w:rsidRPr="00AF1D4C" w:rsidRDefault="00AF1D4C" w:rsidP="00AF1D4C"/>
    <w:p w14:paraId="60C84436" w14:textId="2A2F2A3B" w:rsidR="00A82AEC" w:rsidRPr="00B54FC0" w:rsidRDefault="00DF0CCE" w:rsidP="00480761">
      <w:r>
        <w:rPr>
          <w:noProof/>
        </w:rPr>
        <w:drawing>
          <wp:inline distT="0" distB="0" distL="0" distR="0" wp14:anchorId="181C8F8E" wp14:editId="4097D29D">
            <wp:extent cx="5858234" cy="3619908"/>
            <wp:effectExtent l="0" t="0" r="0" b="0"/>
            <wp:docPr id="1831798141" name="Grafik 1" descr="Ein Bild, das Diagramm, parallel, Rechteck,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98141" name="Grafik 1" descr="Ein Bild, das Diagramm, parallel, Rechteck, Text enthält.&#10;&#10;KI-generierte Inhalte können fehlerhaft sein."/>
                    <pic:cNvPicPr/>
                  </pic:nvPicPr>
                  <pic:blipFill>
                    <a:blip r:embed="rId16" cstate="print">
                      <a:extLst>
                        <a:ext uri="{28A0092B-C50C-407E-A947-70E740481C1C}">
                          <a14:useLocalDpi xmlns:a14="http://schemas.microsoft.com/office/drawing/2010/main"/>
                        </a:ext>
                      </a:extLst>
                    </a:blip>
                    <a:stretch>
                      <a:fillRect/>
                    </a:stretch>
                  </pic:blipFill>
                  <pic:spPr>
                    <a:xfrm>
                      <a:off x="0" y="0"/>
                      <a:ext cx="5858234" cy="3619908"/>
                    </a:xfrm>
                    <a:prstGeom prst="rect">
                      <a:avLst/>
                    </a:prstGeom>
                  </pic:spPr>
                </pic:pic>
              </a:graphicData>
            </a:graphic>
          </wp:inline>
        </w:drawing>
      </w:r>
    </w:p>
    <w:bookmarkEnd w:id="15"/>
    <w:p w14:paraId="1BBDC9B1" w14:textId="57DBEFF4" w:rsidR="00F36AD2" w:rsidRDefault="00F36AD2" w:rsidP="00F36AD2">
      <w:pPr>
        <w:widowControl w:val="0"/>
        <w:adjustRightInd w:val="0"/>
        <w:rPr>
          <w:lang w:eastAsia="de-DE"/>
        </w:rPr>
      </w:pPr>
      <w:r>
        <w:rPr>
          <w:lang w:eastAsia="de-DE"/>
        </w:rPr>
        <w:t>Abbildung 6: [Component Diagram]</w:t>
      </w:r>
    </w:p>
    <w:p w14:paraId="50FBBE00" w14:textId="3E623EDF" w:rsidR="00106FC4" w:rsidRDefault="00106FC4" w:rsidP="463B5AAB">
      <w:pPr>
        <w:spacing w:after="0"/>
        <w:rPr>
          <w:b/>
          <w:bCs/>
          <w:color w:val="4F81BD" w:themeColor="accent1"/>
          <w:sz w:val="32"/>
          <w:szCs w:val="32"/>
        </w:rPr>
      </w:pPr>
    </w:p>
    <w:p w14:paraId="447C9913" w14:textId="77777777" w:rsidR="008E7D98" w:rsidRDefault="008E7D98" w:rsidP="00F0021B">
      <w:pPr>
        <w:rPr>
          <w:b/>
          <w:color w:val="4F81BD" w:themeColor="accent1"/>
          <w:sz w:val="32"/>
        </w:rPr>
      </w:pPr>
    </w:p>
    <w:p w14:paraId="2EBE8DF0" w14:textId="77777777" w:rsidR="008E7D98" w:rsidRDefault="008E7D98" w:rsidP="00F0021B">
      <w:pPr>
        <w:rPr>
          <w:b/>
          <w:color w:val="4F81BD" w:themeColor="accent1"/>
          <w:sz w:val="32"/>
        </w:rPr>
      </w:pPr>
    </w:p>
    <w:p w14:paraId="20BCA62C" w14:textId="77777777" w:rsidR="00FD6770" w:rsidRDefault="00FD6770" w:rsidP="00F0021B">
      <w:pPr>
        <w:rPr>
          <w:b/>
          <w:color w:val="4F81BD" w:themeColor="accent1"/>
          <w:sz w:val="32"/>
        </w:rPr>
      </w:pPr>
    </w:p>
    <w:p w14:paraId="64B4E515" w14:textId="77777777" w:rsidR="00F0021B" w:rsidRPr="00F0021B" w:rsidRDefault="00F0021B" w:rsidP="00F0021B">
      <w:pPr>
        <w:rPr>
          <w:b/>
          <w:color w:val="4F81BD" w:themeColor="accent1"/>
          <w:sz w:val="32"/>
        </w:rPr>
      </w:pPr>
      <w:r w:rsidRPr="00F0021B">
        <w:rPr>
          <w:b/>
          <w:color w:val="4F81BD" w:themeColor="accent1"/>
          <w:sz w:val="32"/>
        </w:rPr>
        <w:t>Ehrenwörtliche Erklärung</w:t>
      </w:r>
    </w:p>
    <w:p w14:paraId="4CC3FC07" w14:textId="3B440A6D" w:rsidR="002A6FE5" w:rsidRDefault="00F0021B" w:rsidP="00F0021B">
      <w:r>
        <w:t>Hiermit versichern wir, dass wir die vorliegende Arbeit selbstständig und ohne Benutzung anderer als der angegebenen Hilfsmittel angefertigt haben. Alle Stellen, die wörtlich oder sinngemäß aus veröffentlichten und nicht veröffentlichten Schriften entnommen sind, sind als solche kenntlich gemacht. Die Arbeit hat in gleicher Form noch keiner anderen Prüfbehörde vorgelegen.</w:t>
      </w:r>
    </w:p>
    <w:p w14:paraId="7C69720D" w14:textId="77777777" w:rsidR="002A6FE5" w:rsidRDefault="002A6FE5" w:rsidP="00F0021B"/>
    <w:p w14:paraId="74495E7F" w14:textId="2628E38E" w:rsidR="00F0021B" w:rsidRDefault="009C4E59" w:rsidP="00F0021B">
      <w:r>
        <w:rPr>
          <w:noProof/>
        </w:rPr>
        <mc:AlternateContent>
          <mc:Choice Requires="wpg">
            <w:drawing>
              <wp:inline distT="0" distB="0" distL="0" distR="0" wp14:anchorId="09AE74EA" wp14:editId="04C7DC93">
                <wp:extent cx="4271645" cy="540385"/>
                <wp:effectExtent l="57150" t="57150" r="52705" b="50165"/>
                <wp:docPr id="1274928870" name="Gruppieren 1"/>
                <wp:cNvGraphicFramePr/>
                <a:graphic xmlns:a="http://schemas.openxmlformats.org/drawingml/2006/main">
                  <a:graphicData uri="http://schemas.microsoft.com/office/word/2010/wordprocessingGroup">
                    <wpg:wgp>
                      <wpg:cNvGrpSpPr/>
                      <wpg:grpSpPr>
                        <a:xfrm>
                          <a:off x="0" y="0"/>
                          <a:ext cx="4271645" cy="540385"/>
                          <a:chOff x="0" y="0"/>
                          <a:chExt cx="5725408" cy="725044"/>
                        </a:xfrm>
                      </wpg:grpSpPr>
                      <w14:contentPart bwMode="auto" r:id="rId17">
                        <w14:nvContentPartPr>
                          <w14:cNvPr id="1161711282" name="Freihand 1161711282"/>
                          <w14:cNvContentPartPr/>
                        </w14:nvContentPartPr>
                        <w14:xfrm>
                          <a:off x="0" y="0"/>
                          <a:ext cx="2385011" cy="657259"/>
                        </w14:xfrm>
                      </w14:contentPart>
                      <w14:contentPart bwMode="auto" r:id="rId18">
                        <w14:nvContentPartPr>
                          <w14:cNvPr id="645827899" name="Freihand 645827899"/>
                          <w14:cNvContentPartPr/>
                        </w14:nvContentPartPr>
                        <w14:xfrm>
                          <a:off x="2428054" y="322944"/>
                          <a:ext cx="363912" cy="314687"/>
                        </w14:xfrm>
                      </w14:contentPart>
                      <w14:contentPart bwMode="auto" r:id="rId19">
                        <w14:nvContentPartPr>
                          <w14:cNvPr id="1865352808" name="Freihand 1865352808"/>
                          <w14:cNvContentPartPr/>
                        </w14:nvContentPartPr>
                        <w14:xfrm>
                          <a:off x="2832899" y="541752"/>
                          <a:ext cx="42019" cy="142032"/>
                        </w14:xfrm>
                      </w14:contentPart>
                      <w14:contentPart bwMode="auto" r:id="rId20">
                        <w14:nvContentPartPr>
                          <w14:cNvPr id="137667592" name="Freihand 137667592"/>
                          <w14:cNvContentPartPr/>
                        </w14:nvContentPartPr>
                        <w14:xfrm>
                          <a:off x="2935555" y="308390"/>
                          <a:ext cx="325517" cy="315108"/>
                        </w14:xfrm>
                      </w14:contentPart>
                      <w14:contentPart bwMode="auto" r:id="rId21">
                        <w14:nvContentPartPr>
                          <w14:cNvPr id="1629140596" name="Freihand 1629140596"/>
                          <w14:cNvContentPartPr/>
                        </w14:nvContentPartPr>
                        <w14:xfrm>
                          <a:off x="3079476" y="313974"/>
                          <a:ext cx="200255" cy="243078"/>
                        </w14:xfrm>
                      </w14:contentPart>
                      <w14:contentPart bwMode="auto" r:id="rId22">
                        <w14:nvContentPartPr>
                          <w14:cNvPr id="2036696687" name="Freihand 2036696687"/>
                          <w14:cNvContentPartPr/>
                        </w14:nvContentPartPr>
                        <w14:xfrm>
                          <a:off x="3324766" y="289340"/>
                          <a:ext cx="869365" cy="328775"/>
                        </w14:xfrm>
                      </w14:contentPart>
                      <w14:contentPart bwMode="auto" r:id="rId23">
                        <w14:nvContentPartPr>
                          <w14:cNvPr id="112643206" name="Freihand 112643206"/>
                          <w14:cNvContentPartPr/>
                        </w14:nvContentPartPr>
                        <w14:xfrm>
                          <a:off x="4432477" y="79021"/>
                          <a:ext cx="1292931" cy="646023"/>
                        </w14:xfrm>
                      </w14:contentPart>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798B811D">
              <v:group id="Gruppieren 1" style="width:336.35pt;height:42.55pt;mso-position-horizontal-relative:char;mso-position-vertical-relative:line" coordsize="57254,7250" o:spid="_x0000_s1026" w14:anchorId="59E6169A" o:gfxdata="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Freihand 1161711282" style="position:absolute;left:-120;top:-120;width:24085;height:680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">
                  <v:imagedata o:title="" r:id="rId25"/>
                </v:shape>
                <v:shape id="Freihand 645827899" style="position:absolute;left:24160;top:3108;width:3875;height:338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">
                  <v:imagedata o:title="" r:id="rId26"/>
                </v:shape>
                <v:shape id="Freihand 1865352808" style="position:absolute;left:28209;top:5297;width:654;height:165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">
                  <v:imagedata o:title="" r:id="rId27"/>
                </v:shape>
                <v:shape id="Freihand 137667592" style="position:absolute;left:29234;top:2963;width:3492;height:3387;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">
                  <v:imagedata o:title="" r:id="rId28"/>
                </v:shape>
                <v:shape id="Freihand 1629140596" style="position:absolute;left:30674;top:3019;width:2238;height:2667;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">
                  <v:imagedata o:title="" r:id="rId29"/>
                </v:shape>
                <v:shape id="Freihand 2036696687" style="position:absolute;left:33127;top:2772;width:8930;height:352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">
                  <v:imagedata o:title="" r:id="rId30"/>
                </v:shape>
                <v:shape id="Freihand 112643206" style="position:absolute;left:44204;top:669;width:13165;height:6697;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">
                  <v:imagedata o:title="" r:id="rId31"/>
                </v:shape>
                <w10:anchorlock/>
              </v:group>
            </w:pict>
          </mc:Fallback>
        </mc:AlternateContent>
      </w:r>
    </w:p>
    <w:p w14:paraId="4EA32BBC" w14:textId="77777777" w:rsidR="003B6131" w:rsidRDefault="003B6131" w:rsidP="00F0021B"/>
    <w:p w14:paraId="5A349BD3" w14:textId="2D3D64DB" w:rsidR="003B6131" w:rsidRDefault="003A1826" w:rsidP="00F0021B">
      <w:r>
        <w:rPr>
          <w:noProof/>
        </w:rPr>
        <mc:AlternateContent>
          <mc:Choice Requires="wpg">
            <w:drawing>
              <wp:inline distT="0" distB="0" distL="0" distR="0" wp14:anchorId="275300AC" wp14:editId="364D9B87">
                <wp:extent cx="5486400" cy="382270"/>
                <wp:effectExtent l="38100" t="57150" r="57150" b="55880"/>
                <wp:docPr id="1374205825" name="Gruppieren 1"/>
                <wp:cNvGraphicFramePr/>
                <a:graphic xmlns:a="http://schemas.openxmlformats.org/drawingml/2006/main">
                  <a:graphicData uri="http://schemas.microsoft.com/office/word/2010/wordprocessingGroup">
                    <wpg:wgp>
                      <wpg:cNvGrpSpPr/>
                      <wpg:grpSpPr>
                        <a:xfrm>
                          <a:off x="0" y="0"/>
                          <a:ext cx="5486400" cy="382270"/>
                          <a:chOff x="0" y="0"/>
                          <a:chExt cx="8001286" cy="557645"/>
                        </a:xfrm>
                      </wpg:grpSpPr>
                      <w14:contentPart bwMode="auto" r:id="rId32">
                        <w14:nvContentPartPr>
                          <w14:cNvPr id="476624764" name="Freihand 476624764"/>
                          <w14:cNvContentPartPr/>
                        </w14:nvContentPartPr>
                        <w14:xfrm>
                          <a:off x="0" y="0"/>
                          <a:ext cx="3976490" cy="557645"/>
                        </w14:xfrm>
                      </w14:contentPart>
                      <w14:contentPart bwMode="auto" r:id="rId33">
                        <w14:nvContentPartPr>
                          <w14:cNvPr id="1405801368" name="Freihand 1405801368"/>
                          <w14:cNvContentPartPr/>
                        </w14:nvContentPartPr>
                        <w14:xfrm>
                          <a:off x="4044781" y="95890"/>
                          <a:ext cx="1595129" cy="346359"/>
                        </w14:xfrm>
                      </w14:contentPart>
                      <w14:contentPart bwMode="auto" r:id="rId34">
                        <w14:nvContentPartPr>
                          <w14:cNvPr id="427882089" name="Freihand 427882089"/>
                          <w14:cNvContentPartPr/>
                        </w14:nvContentPartPr>
                        <w14:xfrm>
                          <a:off x="5763234" y="72698"/>
                          <a:ext cx="2238052" cy="427614"/>
                        </w14:xfrm>
                      </w14:contentPart>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4B042D28">
              <v:group id="Gruppieren 1" style="width:6in;height:30.1pt;mso-position-horizontal-relative:char;mso-position-vertical-relative:line" coordsize="80012,5576" o:spid="_x0000_s1026" w14:anchorId="2E39ECFE"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">
                <v:shape id="Freihand 476624764" style="position:absolute;left:-131;top:-131;width:40021;height:583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">
                  <v:imagedata o:title="" r:id="rId35"/>
                </v:shape>
                <v:shape id="Freihand 1405801368" style="position:absolute;left:40316;top:827;width:16209;height:37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">
                  <v:imagedata o:title="" r:id="rId36"/>
                </v:shape>
                <v:shape id="Freihand 427882089" style="position:absolute;left:57501;top:595;width:22637;height:453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">
                  <v:imagedata o:title="" r:id="rId37"/>
                </v:shape>
                <w10:anchorlock/>
              </v:group>
            </w:pict>
          </mc:Fallback>
        </mc:AlternateContent>
      </w:r>
    </w:p>
    <w:p w14:paraId="2F4AD5A7" w14:textId="558E749E" w:rsidR="00F0021B" w:rsidRPr="00DB3E8C" w:rsidRDefault="00842A91" w:rsidP="00F0021B">
      <w:r>
        <w:rPr>
          <w:noProof/>
        </w:rPr>
        <mc:AlternateContent>
          <mc:Choice Requires="wpg">
            <w:drawing>
              <wp:inline distT="0" distB="0" distL="0" distR="0" wp14:anchorId="551CC23D" wp14:editId="4B548D21">
                <wp:extent cx="5839265" cy="709121"/>
                <wp:effectExtent l="57150" t="57150" r="0" b="53340"/>
                <wp:docPr id="469960474" name="Gruppieren 1"/>
                <wp:cNvGraphicFramePr/>
                <a:graphic xmlns:a="http://schemas.openxmlformats.org/drawingml/2006/main">
                  <a:graphicData uri="http://schemas.microsoft.com/office/word/2010/wordprocessingGroup">
                    <wpg:wgp>
                      <wpg:cNvGrpSpPr/>
                      <wpg:grpSpPr>
                        <a:xfrm>
                          <a:off x="0" y="0"/>
                          <a:ext cx="5839265" cy="709121"/>
                          <a:chOff x="0" y="0"/>
                          <a:chExt cx="5839265" cy="709121"/>
                        </a:xfrm>
                      </wpg:grpSpPr>
                      <w14:contentPart bwMode="auto" r:id="rId38">
                        <w14:nvContentPartPr>
                          <w14:cNvPr id="2011873189" name="Freihand 2011873189"/>
                          <w14:cNvContentPartPr/>
                        </w14:nvContentPartPr>
                        <w14:xfrm>
                          <a:off x="0" y="270971"/>
                          <a:ext cx="3429635" cy="438150"/>
                        </w14:xfrm>
                      </w14:contentPart>
                      <w14:contentPart bwMode="auto" r:id="rId39">
                        <w14:nvContentPartPr>
                          <w14:cNvPr id="402613908" name="Freihand 402613908"/>
                          <w14:cNvContentPartPr/>
                        </w14:nvContentPartPr>
                        <w14:xfrm>
                          <a:off x="3581591" y="434949"/>
                          <a:ext cx="14537" cy="141678"/>
                        </w14:xfrm>
                      </w14:contentPart>
                      <w14:contentPart bwMode="auto" r:id="rId40">
                        <w14:nvContentPartPr>
                          <w14:cNvPr id="995686368" name="Freihand 995686368"/>
                          <w14:cNvContentPartPr/>
                        </w14:nvContentPartPr>
                        <w14:xfrm>
                          <a:off x="3712766" y="0"/>
                          <a:ext cx="2126499" cy="678566"/>
                        </w14:xfrm>
                      </w14:contentPart>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30D9B347">
              <v:group id="Gruppieren 1" style="width:459.8pt;height:55.85pt;mso-position-horizontal-relative:char;mso-position-vertical-relative:line" coordsize="58392,7091" o:spid="_x0000_s1026" w14:anchorId="67AFF632"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">
                <v:shape id="Freihand 2011873189" style="position:absolute;left:-179;top:2529;width:34651;height:473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">
                  <v:imagedata o:title="" r:id="rId41"/>
                </v:shape>
                <v:shape id="Freihand 402613908" style="position:absolute;left:35638;top:4170;width:497;height:177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">
                  <v:imagedata o:title="" r:id="rId42"/>
                </v:shape>
                <v:shape id="Freihand 995686368" style="position:absolute;left:36947;top:-179;width:21622;height:714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">
                  <v:imagedata o:title="" r:id="rId43"/>
                </v:shape>
                <w10:anchorlock/>
              </v:group>
            </w:pict>
          </mc:Fallback>
        </mc:AlternateContent>
      </w:r>
    </w:p>
    <w:p w14:paraId="72AEC762" w14:textId="19545B71" w:rsidR="00D26742" w:rsidRDefault="00D26742" w:rsidP="004733A5">
      <w:pPr>
        <w:pStyle w:val="berschrift1"/>
        <w:numPr>
          <w:ilvl w:val="0"/>
          <w:numId w:val="0"/>
        </w:numPr>
        <w:ind w:left="432" w:hanging="432"/>
      </w:pPr>
      <w:bookmarkStart w:id="21" w:name="_Toc222516214"/>
      <w:r>
        <w:t>Leistungszuordnung</w:t>
      </w:r>
      <w:bookmarkEnd w:id="21"/>
    </w:p>
    <w:p w14:paraId="6C91A03C" w14:textId="77777777" w:rsidR="004733A5" w:rsidRPr="004733A5" w:rsidRDefault="004733A5" w:rsidP="004733A5"/>
    <w:tbl>
      <w:tblPr>
        <w:tblStyle w:val="Tabellenraster"/>
        <w:tblW w:w="0" w:type="auto"/>
        <w:tblLook w:val="04A0" w:firstRow="1" w:lastRow="0" w:firstColumn="1" w:lastColumn="0" w:noHBand="0" w:noVBand="1"/>
      </w:tblPr>
      <w:tblGrid>
        <w:gridCol w:w="2689"/>
        <w:gridCol w:w="6655"/>
      </w:tblGrid>
      <w:tr w:rsidR="00497A0B" w14:paraId="76FEC0BD" w14:textId="77777777" w:rsidTr="00842A91">
        <w:tc>
          <w:tcPr>
            <w:tcW w:w="2689" w:type="dxa"/>
          </w:tcPr>
          <w:p w14:paraId="3623DF4E" w14:textId="77777777" w:rsidR="00D26742" w:rsidRDefault="00D26742" w:rsidP="00D26742">
            <w:r>
              <w:t>Teammitglied (Name)</w:t>
            </w:r>
          </w:p>
        </w:tc>
        <w:tc>
          <w:tcPr>
            <w:tcW w:w="6655" w:type="dxa"/>
          </w:tcPr>
          <w:p w14:paraId="193A91F9" w14:textId="77777777" w:rsidR="00D26742" w:rsidRDefault="00D26742" w:rsidP="00D26742">
            <w:r>
              <w:t>Urheber von: (Kapitel oder Seiten oder…)</w:t>
            </w:r>
          </w:p>
        </w:tc>
      </w:tr>
      <w:tr w:rsidR="00497A0B" w14:paraId="644762EC" w14:textId="77777777" w:rsidTr="00842A91">
        <w:tc>
          <w:tcPr>
            <w:tcW w:w="2689" w:type="dxa"/>
          </w:tcPr>
          <w:p w14:paraId="26351736" w14:textId="5086CCC5" w:rsidR="00D26742" w:rsidRDefault="00842A91" w:rsidP="00D26742">
            <w:r>
              <w:t>Sana Meersaed</w:t>
            </w:r>
          </w:p>
        </w:tc>
        <w:tc>
          <w:tcPr>
            <w:tcW w:w="6655" w:type="dxa"/>
          </w:tcPr>
          <w:p w14:paraId="5DC83288" w14:textId="158744DC" w:rsidR="00D26742" w:rsidRDefault="537C49A0" w:rsidP="00842A91">
            <w:pPr>
              <w:jc w:val="center"/>
            </w:pPr>
            <w:r>
              <w:t xml:space="preserve">Seiten </w:t>
            </w:r>
            <w:r w:rsidR="0CD1DC57">
              <w:t>1</w:t>
            </w:r>
            <w:r w:rsidR="00842A91">
              <w:t>-</w:t>
            </w:r>
            <w:r w:rsidR="59A92EF4">
              <w:t>1</w:t>
            </w:r>
            <w:r w:rsidR="00BA79C9">
              <w:t>8</w:t>
            </w:r>
          </w:p>
        </w:tc>
      </w:tr>
      <w:tr w:rsidR="00497A0B" w14:paraId="135AB78C" w14:textId="77777777" w:rsidTr="00842A91">
        <w:tc>
          <w:tcPr>
            <w:tcW w:w="2689" w:type="dxa"/>
          </w:tcPr>
          <w:p w14:paraId="21AAD792" w14:textId="089E5DFE" w:rsidR="00D26742" w:rsidRDefault="00842A91" w:rsidP="00D26742">
            <w:r>
              <w:t>Kerem Celal Babacan</w:t>
            </w:r>
          </w:p>
        </w:tc>
        <w:tc>
          <w:tcPr>
            <w:tcW w:w="6655" w:type="dxa"/>
          </w:tcPr>
          <w:p w14:paraId="321CBBBB" w14:textId="4227619B" w:rsidR="00D26742" w:rsidRDefault="78E66C2E" w:rsidP="00842A91">
            <w:pPr>
              <w:jc w:val="center"/>
            </w:pPr>
            <w:r>
              <w:t xml:space="preserve">Seiten </w:t>
            </w:r>
            <w:r w:rsidR="60101F44">
              <w:t>1</w:t>
            </w:r>
            <w:r w:rsidR="00842A91">
              <w:t>-</w:t>
            </w:r>
            <w:r w:rsidR="74913798">
              <w:t>1</w:t>
            </w:r>
            <w:r w:rsidR="00BA79C9">
              <w:t>8</w:t>
            </w:r>
          </w:p>
        </w:tc>
      </w:tr>
      <w:tr w:rsidR="00497A0B" w14:paraId="5F46D69C" w14:textId="77777777" w:rsidTr="00842A91">
        <w:tc>
          <w:tcPr>
            <w:tcW w:w="2689" w:type="dxa"/>
          </w:tcPr>
          <w:p w14:paraId="1A403BB2" w14:textId="577A233F" w:rsidR="00D26742" w:rsidRDefault="00842A91" w:rsidP="00D26742">
            <w:r>
              <w:t>Muhammed Emin Cicek</w:t>
            </w:r>
          </w:p>
        </w:tc>
        <w:tc>
          <w:tcPr>
            <w:tcW w:w="6655" w:type="dxa"/>
          </w:tcPr>
          <w:p w14:paraId="2D3EDA3B" w14:textId="35E46DF9" w:rsidR="00D26742" w:rsidRDefault="68C6900A" w:rsidP="00842A91">
            <w:pPr>
              <w:jc w:val="center"/>
            </w:pPr>
            <w:r>
              <w:t xml:space="preserve">Seiten </w:t>
            </w:r>
            <w:r w:rsidR="4D99F608">
              <w:t>1</w:t>
            </w:r>
            <w:r w:rsidR="00842A91">
              <w:t>-</w:t>
            </w:r>
            <w:r w:rsidR="4B017741">
              <w:t>1</w:t>
            </w:r>
            <w:r w:rsidR="00BA79C9">
              <w:t>8</w:t>
            </w:r>
          </w:p>
        </w:tc>
      </w:tr>
    </w:tbl>
    <w:p w14:paraId="3BA3FBF5" w14:textId="77777777" w:rsidR="00D26742" w:rsidRPr="00D26742" w:rsidRDefault="00D26742" w:rsidP="00D26742"/>
    <w:sectPr w:rsidR="00D26742" w:rsidRPr="00D26742" w:rsidSect="001F38B2">
      <w:pgSz w:w="11906" w:h="16838"/>
      <w:pgMar w:top="1134" w:right="1134" w:bottom="851" w:left="1418"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459DC" w14:textId="77777777" w:rsidR="00EE5F8A" w:rsidRDefault="00EE5F8A" w:rsidP="00106FC4">
      <w:pPr>
        <w:spacing w:after="0"/>
      </w:pPr>
      <w:r>
        <w:separator/>
      </w:r>
    </w:p>
  </w:endnote>
  <w:endnote w:type="continuationSeparator" w:id="0">
    <w:p w14:paraId="1EDD6ABC" w14:textId="77777777" w:rsidR="00EE5F8A" w:rsidRDefault="00EE5F8A" w:rsidP="00106F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notype Univers 430 Regular">
    <w:altName w:val="Corbel"/>
    <w:charset w:val="00"/>
    <w:family w:val="swiss"/>
    <w:pitch w:val="variable"/>
    <w:sig w:usb0="800000AF" w:usb1="5000204A" w:usb2="00000000" w:usb3="00000000" w:csb0="0000009B"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967406"/>
      <w:docPartObj>
        <w:docPartGallery w:val="Page Numbers (Bottom of Page)"/>
        <w:docPartUnique/>
      </w:docPartObj>
    </w:sdtPr>
    <w:sdtContent>
      <w:p w14:paraId="30DD789B" w14:textId="77777777" w:rsidR="00B54FC0" w:rsidRDefault="00B54FC0">
        <w:pPr>
          <w:pStyle w:val="Fuzeile"/>
          <w:jc w:val="right"/>
        </w:pPr>
        <w:r>
          <w:fldChar w:fldCharType="begin"/>
        </w:r>
        <w:r>
          <w:instrText>PAGE   \* MERGEFORMAT</w:instrText>
        </w:r>
        <w:r>
          <w:fldChar w:fldCharType="separate"/>
        </w:r>
        <w:r w:rsidR="00F33779">
          <w:rPr>
            <w:noProof/>
          </w:rPr>
          <w:t>ii</w:t>
        </w:r>
        <w:r>
          <w:fldChar w:fldCharType="end"/>
        </w:r>
      </w:p>
    </w:sdtContent>
  </w:sdt>
  <w:p w14:paraId="3B689AD7" w14:textId="77777777" w:rsidR="00B54FC0" w:rsidRDefault="00B54FC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1B64B" w14:textId="77777777" w:rsidR="00EE5F8A" w:rsidRDefault="00EE5F8A" w:rsidP="00106FC4">
      <w:pPr>
        <w:spacing w:after="0"/>
      </w:pPr>
      <w:r>
        <w:separator/>
      </w:r>
    </w:p>
  </w:footnote>
  <w:footnote w:type="continuationSeparator" w:id="0">
    <w:p w14:paraId="4CA4E9BC" w14:textId="77777777" w:rsidR="00EE5F8A" w:rsidRDefault="00EE5F8A" w:rsidP="00106F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211C" w14:textId="77777777" w:rsidR="00B54FC0" w:rsidRDefault="00B54FC0" w:rsidP="00F7090D">
    <w:pPr>
      <w:pStyle w:val="Kopfzeile"/>
      <w:ind w:left="-28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37F7" w14:textId="77777777" w:rsidR="00B54FC0" w:rsidRDefault="00B54FC0" w:rsidP="00F0021B">
    <w:pPr>
      <w:pStyle w:val="Kopfzeile"/>
      <w:ind w:left="-284"/>
    </w:pPr>
    <w:r>
      <w:rPr>
        <w:noProof/>
        <w:lang w:eastAsia="de-DE"/>
      </w:rPr>
      <w:drawing>
        <wp:inline distT="0" distB="0" distL="0" distR="0" wp14:anchorId="2EDC6EFB" wp14:editId="599A4DB4">
          <wp:extent cx="1875463" cy="819150"/>
          <wp:effectExtent l="0" t="0" r="0" b="0"/>
          <wp:docPr id="500121424"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_Logo_4c-01.png"/>
                  <pic:cNvPicPr/>
                </pic:nvPicPr>
                <pic:blipFill>
                  <a:blip r:embed="rId1">
                    <a:extLst>
                      <a:ext uri="{28A0092B-C50C-407E-A947-70E740481C1C}">
                        <a14:useLocalDpi xmlns:a14="http://schemas.microsoft.com/office/drawing/2010/main" val="0"/>
                      </a:ext>
                    </a:extLst>
                  </a:blip>
                  <a:stretch>
                    <a:fillRect/>
                  </a:stretch>
                </pic:blipFill>
                <pic:spPr>
                  <a:xfrm>
                    <a:off x="0" y="0"/>
                    <a:ext cx="1884520" cy="82310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0DD707"/>
    <w:multiLevelType w:val="hybridMultilevel"/>
    <w:tmpl w:val="10C243A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02F10E7"/>
    <w:multiLevelType w:val="hybridMultilevel"/>
    <w:tmpl w:val="41FFF31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807F062"/>
    <w:multiLevelType w:val="hybridMultilevel"/>
    <w:tmpl w:val="8CCD0FF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57D57E1"/>
    <w:multiLevelType w:val="hybridMultilevel"/>
    <w:tmpl w:val="7F0B819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BC60985"/>
    <w:multiLevelType w:val="hybridMultilevel"/>
    <w:tmpl w:val="A6C2E5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A6736AA"/>
    <w:multiLevelType w:val="hybridMultilevel"/>
    <w:tmpl w:val="6EA2BE20"/>
    <w:lvl w:ilvl="0" w:tplc="2F4E2D20">
      <w:start w:val="150"/>
      <w:numFmt w:val="bullet"/>
      <w:lvlText w:val=""/>
      <w:lvlJc w:val="left"/>
      <w:pPr>
        <w:ind w:left="420" w:hanging="360"/>
      </w:pPr>
      <w:rPr>
        <w:rFonts w:ascii="Symbol" w:eastAsiaTheme="minorHAnsi" w:hAnsi="Symbol" w:cstheme="minorBidi"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6" w15:restartNumberingAfterBreak="0">
    <w:nsid w:val="3FAF4BE8"/>
    <w:multiLevelType w:val="multilevel"/>
    <w:tmpl w:val="967815B6"/>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7AEF5650"/>
    <w:multiLevelType w:val="hybridMultilevel"/>
    <w:tmpl w:val="0987C63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2881506">
    <w:abstractNumId w:val="6"/>
  </w:num>
  <w:num w:numId="2" w16cid:durableId="1687828907">
    <w:abstractNumId w:val="5"/>
  </w:num>
  <w:num w:numId="3" w16cid:durableId="267936247">
    <w:abstractNumId w:val="4"/>
  </w:num>
  <w:num w:numId="4" w16cid:durableId="948588824">
    <w:abstractNumId w:val="7"/>
  </w:num>
  <w:num w:numId="5" w16cid:durableId="1741978076">
    <w:abstractNumId w:val="0"/>
  </w:num>
  <w:num w:numId="6" w16cid:durableId="1370304744">
    <w:abstractNumId w:val="3"/>
  </w:num>
  <w:num w:numId="7" w16cid:durableId="907154024">
    <w:abstractNumId w:val="2"/>
  </w:num>
  <w:num w:numId="8" w16cid:durableId="47193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D9"/>
    <w:rsid w:val="0000363D"/>
    <w:rsid w:val="0000793C"/>
    <w:rsid w:val="000175C5"/>
    <w:rsid w:val="00020D30"/>
    <w:rsid w:val="0002675E"/>
    <w:rsid w:val="00026E28"/>
    <w:rsid w:val="00027BC5"/>
    <w:rsid w:val="00030415"/>
    <w:rsid w:val="00033BD3"/>
    <w:rsid w:val="00050BAC"/>
    <w:rsid w:val="000522D1"/>
    <w:rsid w:val="0006056A"/>
    <w:rsid w:val="00065F06"/>
    <w:rsid w:val="00076770"/>
    <w:rsid w:val="00084C02"/>
    <w:rsid w:val="00087103"/>
    <w:rsid w:val="00087B35"/>
    <w:rsid w:val="0009096C"/>
    <w:rsid w:val="000A1586"/>
    <w:rsid w:val="000A3E87"/>
    <w:rsid w:val="000A5708"/>
    <w:rsid w:val="000A57BA"/>
    <w:rsid w:val="000A57F7"/>
    <w:rsid w:val="000B3067"/>
    <w:rsid w:val="000B577A"/>
    <w:rsid w:val="000B7AD0"/>
    <w:rsid w:val="000C0904"/>
    <w:rsid w:val="000D0757"/>
    <w:rsid w:val="000D29B7"/>
    <w:rsid w:val="000D2BBF"/>
    <w:rsid w:val="000D5C9E"/>
    <w:rsid w:val="000D75B4"/>
    <w:rsid w:val="000E3832"/>
    <w:rsid w:val="000E469D"/>
    <w:rsid w:val="000E68F8"/>
    <w:rsid w:val="000F4FF5"/>
    <w:rsid w:val="000F67E1"/>
    <w:rsid w:val="000F7A6B"/>
    <w:rsid w:val="001019DD"/>
    <w:rsid w:val="001020D1"/>
    <w:rsid w:val="00103A27"/>
    <w:rsid w:val="00106FC4"/>
    <w:rsid w:val="00107367"/>
    <w:rsid w:val="00116771"/>
    <w:rsid w:val="0012343E"/>
    <w:rsid w:val="001247C6"/>
    <w:rsid w:val="00124EAE"/>
    <w:rsid w:val="0012505F"/>
    <w:rsid w:val="00126143"/>
    <w:rsid w:val="00127B11"/>
    <w:rsid w:val="00130D33"/>
    <w:rsid w:val="0013478F"/>
    <w:rsid w:val="00135C44"/>
    <w:rsid w:val="00141DE4"/>
    <w:rsid w:val="00142CD6"/>
    <w:rsid w:val="0014370D"/>
    <w:rsid w:val="001457F0"/>
    <w:rsid w:val="00145D18"/>
    <w:rsid w:val="00154E73"/>
    <w:rsid w:val="0016023F"/>
    <w:rsid w:val="00160B2B"/>
    <w:rsid w:val="00161661"/>
    <w:rsid w:val="00164A1E"/>
    <w:rsid w:val="00167DBA"/>
    <w:rsid w:val="00175345"/>
    <w:rsid w:val="00175E15"/>
    <w:rsid w:val="00180143"/>
    <w:rsid w:val="0018322D"/>
    <w:rsid w:val="00195E0B"/>
    <w:rsid w:val="001A479B"/>
    <w:rsid w:val="001A71F8"/>
    <w:rsid w:val="001B0114"/>
    <w:rsid w:val="001B0C26"/>
    <w:rsid w:val="001B47BB"/>
    <w:rsid w:val="001B6BAD"/>
    <w:rsid w:val="001B724F"/>
    <w:rsid w:val="001D1879"/>
    <w:rsid w:val="001D3AB5"/>
    <w:rsid w:val="001D6152"/>
    <w:rsid w:val="001D669D"/>
    <w:rsid w:val="001D75BC"/>
    <w:rsid w:val="001D7C82"/>
    <w:rsid w:val="001E3483"/>
    <w:rsid w:val="001E3A7D"/>
    <w:rsid w:val="001E5DB9"/>
    <w:rsid w:val="001E745D"/>
    <w:rsid w:val="001F1A27"/>
    <w:rsid w:val="001F2793"/>
    <w:rsid w:val="001F38B2"/>
    <w:rsid w:val="001F4839"/>
    <w:rsid w:val="0020566F"/>
    <w:rsid w:val="002113D9"/>
    <w:rsid w:val="00213752"/>
    <w:rsid w:val="002179C3"/>
    <w:rsid w:val="00221C2D"/>
    <w:rsid w:val="00221FF1"/>
    <w:rsid w:val="00226BD3"/>
    <w:rsid w:val="0023273A"/>
    <w:rsid w:val="002506BF"/>
    <w:rsid w:val="00251DF3"/>
    <w:rsid w:val="00253157"/>
    <w:rsid w:val="00255D89"/>
    <w:rsid w:val="002615EC"/>
    <w:rsid w:val="0026218B"/>
    <w:rsid w:val="00267570"/>
    <w:rsid w:val="00267F21"/>
    <w:rsid w:val="00275C21"/>
    <w:rsid w:val="002769D8"/>
    <w:rsid w:val="00281D0A"/>
    <w:rsid w:val="00284ED8"/>
    <w:rsid w:val="00294F27"/>
    <w:rsid w:val="002959DC"/>
    <w:rsid w:val="002A0105"/>
    <w:rsid w:val="002A0572"/>
    <w:rsid w:val="002A2656"/>
    <w:rsid w:val="002A65C1"/>
    <w:rsid w:val="002A6FE5"/>
    <w:rsid w:val="002B11B7"/>
    <w:rsid w:val="002B2810"/>
    <w:rsid w:val="002B2E6C"/>
    <w:rsid w:val="002B31BB"/>
    <w:rsid w:val="002B4D08"/>
    <w:rsid w:val="002B5C05"/>
    <w:rsid w:val="002C1078"/>
    <w:rsid w:val="002C3A56"/>
    <w:rsid w:val="002C3DFA"/>
    <w:rsid w:val="002C65F7"/>
    <w:rsid w:val="002D01EC"/>
    <w:rsid w:val="002D1468"/>
    <w:rsid w:val="002D2A30"/>
    <w:rsid w:val="002D4845"/>
    <w:rsid w:val="002D71CE"/>
    <w:rsid w:val="002E1099"/>
    <w:rsid w:val="002E1FD7"/>
    <w:rsid w:val="002E2593"/>
    <w:rsid w:val="002E56A6"/>
    <w:rsid w:val="002E63C5"/>
    <w:rsid w:val="002F19C0"/>
    <w:rsid w:val="002F3EDE"/>
    <w:rsid w:val="002F4B15"/>
    <w:rsid w:val="00300696"/>
    <w:rsid w:val="00301249"/>
    <w:rsid w:val="00305A34"/>
    <w:rsid w:val="00306977"/>
    <w:rsid w:val="00310695"/>
    <w:rsid w:val="0031289D"/>
    <w:rsid w:val="0031730A"/>
    <w:rsid w:val="00321944"/>
    <w:rsid w:val="00325D42"/>
    <w:rsid w:val="00334B11"/>
    <w:rsid w:val="003401B3"/>
    <w:rsid w:val="0034283B"/>
    <w:rsid w:val="00346B87"/>
    <w:rsid w:val="00353AFF"/>
    <w:rsid w:val="00355899"/>
    <w:rsid w:val="00357A94"/>
    <w:rsid w:val="00360FDE"/>
    <w:rsid w:val="00362CEB"/>
    <w:rsid w:val="0036469A"/>
    <w:rsid w:val="00366FF7"/>
    <w:rsid w:val="00373BDD"/>
    <w:rsid w:val="00382560"/>
    <w:rsid w:val="0038399C"/>
    <w:rsid w:val="0038750D"/>
    <w:rsid w:val="003912DC"/>
    <w:rsid w:val="00392C54"/>
    <w:rsid w:val="00393F30"/>
    <w:rsid w:val="0039539D"/>
    <w:rsid w:val="00395F40"/>
    <w:rsid w:val="003968E9"/>
    <w:rsid w:val="00397DA0"/>
    <w:rsid w:val="003A1826"/>
    <w:rsid w:val="003A1958"/>
    <w:rsid w:val="003B1D30"/>
    <w:rsid w:val="003B2DF6"/>
    <w:rsid w:val="003B3DCE"/>
    <w:rsid w:val="003B43D9"/>
    <w:rsid w:val="003B6131"/>
    <w:rsid w:val="003B65EE"/>
    <w:rsid w:val="003C27B4"/>
    <w:rsid w:val="003C27D9"/>
    <w:rsid w:val="003D2AB7"/>
    <w:rsid w:val="003D7969"/>
    <w:rsid w:val="003E021F"/>
    <w:rsid w:val="003E106C"/>
    <w:rsid w:val="003E29DF"/>
    <w:rsid w:val="003E531E"/>
    <w:rsid w:val="003E6720"/>
    <w:rsid w:val="004007E3"/>
    <w:rsid w:val="00402E54"/>
    <w:rsid w:val="00404700"/>
    <w:rsid w:val="00404F2E"/>
    <w:rsid w:val="00405377"/>
    <w:rsid w:val="0040780D"/>
    <w:rsid w:val="0041426E"/>
    <w:rsid w:val="00417D73"/>
    <w:rsid w:val="00420FBF"/>
    <w:rsid w:val="00425E1C"/>
    <w:rsid w:val="0045018C"/>
    <w:rsid w:val="00453468"/>
    <w:rsid w:val="00466CDF"/>
    <w:rsid w:val="004733A5"/>
    <w:rsid w:val="0047597A"/>
    <w:rsid w:val="004779A1"/>
    <w:rsid w:val="00477CDD"/>
    <w:rsid w:val="00480761"/>
    <w:rsid w:val="00481D85"/>
    <w:rsid w:val="00484F01"/>
    <w:rsid w:val="004856CF"/>
    <w:rsid w:val="004877F3"/>
    <w:rsid w:val="00491924"/>
    <w:rsid w:val="00491BF4"/>
    <w:rsid w:val="00492527"/>
    <w:rsid w:val="00494492"/>
    <w:rsid w:val="004949F3"/>
    <w:rsid w:val="00494F7D"/>
    <w:rsid w:val="00497A0B"/>
    <w:rsid w:val="004A1272"/>
    <w:rsid w:val="004A198D"/>
    <w:rsid w:val="004A65B3"/>
    <w:rsid w:val="004A7309"/>
    <w:rsid w:val="004B42B1"/>
    <w:rsid w:val="004B60C3"/>
    <w:rsid w:val="004C0CF1"/>
    <w:rsid w:val="004C2D2E"/>
    <w:rsid w:val="004C342A"/>
    <w:rsid w:val="004C4BA6"/>
    <w:rsid w:val="004C559C"/>
    <w:rsid w:val="004C6B05"/>
    <w:rsid w:val="004D1905"/>
    <w:rsid w:val="004D212C"/>
    <w:rsid w:val="004D4EE9"/>
    <w:rsid w:val="004D637A"/>
    <w:rsid w:val="004D7FAC"/>
    <w:rsid w:val="004E1754"/>
    <w:rsid w:val="004E21CD"/>
    <w:rsid w:val="004E596B"/>
    <w:rsid w:val="004F32AE"/>
    <w:rsid w:val="00500B22"/>
    <w:rsid w:val="00510626"/>
    <w:rsid w:val="00510EE2"/>
    <w:rsid w:val="00511E31"/>
    <w:rsid w:val="005214EB"/>
    <w:rsid w:val="00521F98"/>
    <w:rsid w:val="00525E54"/>
    <w:rsid w:val="0052671A"/>
    <w:rsid w:val="00530B94"/>
    <w:rsid w:val="00530CEC"/>
    <w:rsid w:val="00535E5E"/>
    <w:rsid w:val="005362CB"/>
    <w:rsid w:val="00541B6D"/>
    <w:rsid w:val="00543299"/>
    <w:rsid w:val="0054451E"/>
    <w:rsid w:val="00545666"/>
    <w:rsid w:val="005500D6"/>
    <w:rsid w:val="00550BCA"/>
    <w:rsid w:val="005517B2"/>
    <w:rsid w:val="00557055"/>
    <w:rsid w:val="005620E4"/>
    <w:rsid w:val="00564398"/>
    <w:rsid w:val="0056563F"/>
    <w:rsid w:val="005674F3"/>
    <w:rsid w:val="00571345"/>
    <w:rsid w:val="00571966"/>
    <w:rsid w:val="00586811"/>
    <w:rsid w:val="00591941"/>
    <w:rsid w:val="00595E0E"/>
    <w:rsid w:val="005A42D2"/>
    <w:rsid w:val="005A6ECD"/>
    <w:rsid w:val="005B507E"/>
    <w:rsid w:val="005B6B7D"/>
    <w:rsid w:val="005B7158"/>
    <w:rsid w:val="005C7EA5"/>
    <w:rsid w:val="005D15AF"/>
    <w:rsid w:val="005D2FFD"/>
    <w:rsid w:val="005E26A6"/>
    <w:rsid w:val="005E48DE"/>
    <w:rsid w:val="005E65DE"/>
    <w:rsid w:val="005F1C60"/>
    <w:rsid w:val="005F44D4"/>
    <w:rsid w:val="0060201A"/>
    <w:rsid w:val="00603267"/>
    <w:rsid w:val="0060332A"/>
    <w:rsid w:val="00610202"/>
    <w:rsid w:val="00611071"/>
    <w:rsid w:val="00613C84"/>
    <w:rsid w:val="00613E07"/>
    <w:rsid w:val="00623355"/>
    <w:rsid w:val="00623696"/>
    <w:rsid w:val="00623F9E"/>
    <w:rsid w:val="0062520F"/>
    <w:rsid w:val="00626A6B"/>
    <w:rsid w:val="00632493"/>
    <w:rsid w:val="00632DE6"/>
    <w:rsid w:val="0064177A"/>
    <w:rsid w:val="00660289"/>
    <w:rsid w:val="0066444C"/>
    <w:rsid w:val="006663AB"/>
    <w:rsid w:val="00670854"/>
    <w:rsid w:val="0067166C"/>
    <w:rsid w:val="00674EB7"/>
    <w:rsid w:val="00675BF8"/>
    <w:rsid w:val="00677F7F"/>
    <w:rsid w:val="00682F6E"/>
    <w:rsid w:val="00684541"/>
    <w:rsid w:val="00684B95"/>
    <w:rsid w:val="00685686"/>
    <w:rsid w:val="00690755"/>
    <w:rsid w:val="00692118"/>
    <w:rsid w:val="00693598"/>
    <w:rsid w:val="00693A7C"/>
    <w:rsid w:val="006957B2"/>
    <w:rsid w:val="006A000A"/>
    <w:rsid w:val="006A370A"/>
    <w:rsid w:val="006A3FD9"/>
    <w:rsid w:val="006A713C"/>
    <w:rsid w:val="006B0A5A"/>
    <w:rsid w:val="006B0A69"/>
    <w:rsid w:val="006B7B44"/>
    <w:rsid w:val="006C2C94"/>
    <w:rsid w:val="006D1969"/>
    <w:rsid w:val="006D1B63"/>
    <w:rsid w:val="006D4537"/>
    <w:rsid w:val="006D4FD1"/>
    <w:rsid w:val="006F181C"/>
    <w:rsid w:val="006F6636"/>
    <w:rsid w:val="006F6B20"/>
    <w:rsid w:val="006F6DE3"/>
    <w:rsid w:val="00700738"/>
    <w:rsid w:val="007022AF"/>
    <w:rsid w:val="00702D51"/>
    <w:rsid w:val="00707232"/>
    <w:rsid w:val="00712CDE"/>
    <w:rsid w:val="00713767"/>
    <w:rsid w:val="00715335"/>
    <w:rsid w:val="00723070"/>
    <w:rsid w:val="00724849"/>
    <w:rsid w:val="0074760E"/>
    <w:rsid w:val="0074775E"/>
    <w:rsid w:val="00747E7C"/>
    <w:rsid w:val="00751B9D"/>
    <w:rsid w:val="00753EC4"/>
    <w:rsid w:val="007560BC"/>
    <w:rsid w:val="007582A8"/>
    <w:rsid w:val="00762750"/>
    <w:rsid w:val="007657BF"/>
    <w:rsid w:val="0077163D"/>
    <w:rsid w:val="0077372D"/>
    <w:rsid w:val="007759E4"/>
    <w:rsid w:val="007767B4"/>
    <w:rsid w:val="00777EB1"/>
    <w:rsid w:val="00780355"/>
    <w:rsid w:val="00784D78"/>
    <w:rsid w:val="007902CC"/>
    <w:rsid w:val="007A37FD"/>
    <w:rsid w:val="007A6693"/>
    <w:rsid w:val="007A71F2"/>
    <w:rsid w:val="007B6721"/>
    <w:rsid w:val="007C2CE1"/>
    <w:rsid w:val="007D1D6F"/>
    <w:rsid w:val="007D1DDC"/>
    <w:rsid w:val="007D27EB"/>
    <w:rsid w:val="007D32FF"/>
    <w:rsid w:val="007D3B04"/>
    <w:rsid w:val="007D7BF8"/>
    <w:rsid w:val="007D7DEE"/>
    <w:rsid w:val="007E3AB2"/>
    <w:rsid w:val="007E439B"/>
    <w:rsid w:val="007E4D00"/>
    <w:rsid w:val="007E5FE9"/>
    <w:rsid w:val="007F12CF"/>
    <w:rsid w:val="008045C4"/>
    <w:rsid w:val="00812D17"/>
    <w:rsid w:val="00815741"/>
    <w:rsid w:val="00816203"/>
    <w:rsid w:val="008164B6"/>
    <w:rsid w:val="00820A4A"/>
    <w:rsid w:val="0082775C"/>
    <w:rsid w:val="00830357"/>
    <w:rsid w:val="00830630"/>
    <w:rsid w:val="00831ED3"/>
    <w:rsid w:val="00833288"/>
    <w:rsid w:val="00840032"/>
    <w:rsid w:val="00841186"/>
    <w:rsid w:val="00842148"/>
    <w:rsid w:val="00842A91"/>
    <w:rsid w:val="00845584"/>
    <w:rsid w:val="0085272D"/>
    <w:rsid w:val="00852770"/>
    <w:rsid w:val="0085514B"/>
    <w:rsid w:val="00857CCC"/>
    <w:rsid w:val="00860C98"/>
    <w:rsid w:val="008628BB"/>
    <w:rsid w:val="00863FAA"/>
    <w:rsid w:val="00866F56"/>
    <w:rsid w:val="00871A0A"/>
    <w:rsid w:val="008769B0"/>
    <w:rsid w:val="0087770B"/>
    <w:rsid w:val="00881135"/>
    <w:rsid w:val="00881B99"/>
    <w:rsid w:val="0088319A"/>
    <w:rsid w:val="008834B2"/>
    <w:rsid w:val="00887361"/>
    <w:rsid w:val="0088785F"/>
    <w:rsid w:val="008912E6"/>
    <w:rsid w:val="00892053"/>
    <w:rsid w:val="00893B77"/>
    <w:rsid w:val="00894CDE"/>
    <w:rsid w:val="008A406F"/>
    <w:rsid w:val="008A5F50"/>
    <w:rsid w:val="008A716B"/>
    <w:rsid w:val="008A77B1"/>
    <w:rsid w:val="008B3C3B"/>
    <w:rsid w:val="008B3E44"/>
    <w:rsid w:val="008B450C"/>
    <w:rsid w:val="008B7CC1"/>
    <w:rsid w:val="008C4595"/>
    <w:rsid w:val="008C4B6B"/>
    <w:rsid w:val="008C5DFF"/>
    <w:rsid w:val="008D223B"/>
    <w:rsid w:val="008D7877"/>
    <w:rsid w:val="008E2033"/>
    <w:rsid w:val="008E2EE0"/>
    <w:rsid w:val="008E4DC9"/>
    <w:rsid w:val="008E4F97"/>
    <w:rsid w:val="008E5A70"/>
    <w:rsid w:val="008E5EF7"/>
    <w:rsid w:val="008E61AE"/>
    <w:rsid w:val="008E7D98"/>
    <w:rsid w:val="008F28DB"/>
    <w:rsid w:val="008F5C61"/>
    <w:rsid w:val="00902AB0"/>
    <w:rsid w:val="00903D83"/>
    <w:rsid w:val="00911688"/>
    <w:rsid w:val="0091714C"/>
    <w:rsid w:val="009175CB"/>
    <w:rsid w:val="009179FB"/>
    <w:rsid w:val="00923D8F"/>
    <w:rsid w:val="00925A0E"/>
    <w:rsid w:val="00927FD4"/>
    <w:rsid w:val="0093024D"/>
    <w:rsid w:val="00930C4C"/>
    <w:rsid w:val="00935602"/>
    <w:rsid w:val="0093650C"/>
    <w:rsid w:val="00940D5F"/>
    <w:rsid w:val="00944D34"/>
    <w:rsid w:val="00946DCE"/>
    <w:rsid w:val="0095293C"/>
    <w:rsid w:val="00953A4D"/>
    <w:rsid w:val="00957060"/>
    <w:rsid w:val="00960269"/>
    <w:rsid w:val="00960A0F"/>
    <w:rsid w:val="00964543"/>
    <w:rsid w:val="00970023"/>
    <w:rsid w:val="009716CB"/>
    <w:rsid w:val="00973A47"/>
    <w:rsid w:val="00976B81"/>
    <w:rsid w:val="009775E3"/>
    <w:rsid w:val="009800CF"/>
    <w:rsid w:val="0098421F"/>
    <w:rsid w:val="0098589F"/>
    <w:rsid w:val="009A3F49"/>
    <w:rsid w:val="009A42CC"/>
    <w:rsid w:val="009B0C43"/>
    <w:rsid w:val="009B1F03"/>
    <w:rsid w:val="009B443A"/>
    <w:rsid w:val="009B6869"/>
    <w:rsid w:val="009C4E59"/>
    <w:rsid w:val="009C7D5F"/>
    <w:rsid w:val="009D5C81"/>
    <w:rsid w:val="009D7C1A"/>
    <w:rsid w:val="009E543B"/>
    <w:rsid w:val="009E6B0C"/>
    <w:rsid w:val="009F3D93"/>
    <w:rsid w:val="009F4328"/>
    <w:rsid w:val="009F58D3"/>
    <w:rsid w:val="009F6B3B"/>
    <w:rsid w:val="009F7198"/>
    <w:rsid w:val="00A0255E"/>
    <w:rsid w:val="00A12A78"/>
    <w:rsid w:val="00A1332D"/>
    <w:rsid w:val="00A14D5F"/>
    <w:rsid w:val="00A15F8C"/>
    <w:rsid w:val="00A17D26"/>
    <w:rsid w:val="00A22FA3"/>
    <w:rsid w:val="00A23C8D"/>
    <w:rsid w:val="00A24CFF"/>
    <w:rsid w:val="00A25242"/>
    <w:rsid w:val="00A40CB7"/>
    <w:rsid w:val="00A40D99"/>
    <w:rsid w:val="00A45571"/>
    <w:rsid w:val="00A45FE1"/>
    <w:rsid w:val="00A46CD0"/>
    <w:rsid w:val="00A60E2E"/>
    <w:rsid w:val="00A63EDA"/>
    <w:rsid w:val="00A65BA6"/>
    <w:rsid w:val="00A65C55"/>
    <w:rsid w:val="00A66508"/>
    <w:rsid w:val="00A72EA0"/>
    <w:rsid w:val="00A757DB"/>
    <w:rsid w:val="00A763B1"/>
    <w:rsid w:val="00A80B05"/>
    <w:rsid w:val="00A82AEC"/>
    <w:rsid w:val="00A91108"/>
    <w:rsid w:val="00AA6C6A"/>
    <w:rsid w:val="00AB03F3"/>
    <w:rsid w:val="00AB2150"/>
    <w:rsid w:val="00AB4A2E"/>
    <w:rsid w:val="00AC2E55"/>
    <w:rsid w:val="00AC3094"/>
    <w:rsid w:val="00AC560F"/>
    <w:rsid w:val="00AD51B2"/>
    <w:rsid w:val="00AD6CFA"/>
    <w:rsid w:val="00AD7E8E"/>
    <w:rsid w:val="00AE1E21"/>
    <w:rsid w:val="00AE33E7"/>
    <w:rsid w:val="00AE3DFB"/>
    <w:rsid w:val="00AE4829"/>
    <w:rsid w:val="00AE592B"/>
    <w:rsid w:val="00AF1B6D"/>
    <w:rsid w:val="00AF1D4C"/>
    <w:rsid w:val="00AF20B9"/>
    <w:rsid w:val="00AF673F"/>
    <w:rsid w:val="00AF6FA2"/>
    <w:rsid w:val="00B00374"/>
    <w:rsid w:val="00B011FB"/>
    <w:rsid w:val="00B03225"/>
    <w:rsid w:val="00B04863"/>
    <w:rsid w:val="00B11161"/>
    <w:rsid w:val="00B11614"/>
    <w:rsid w:val="00B11831"/>
    <w:rsid w:val="00B118BF"/>
    <w:rsid w:val="00B139F0"/>
    <w:rsid w:val="00B13ED4"/>
    <w:rsid w:val="00B150E8"/>
    <w:rsid w:val="00B1546E"/>
    <w:rsid w:val="00B20B17"/>
    <w:rsid w:val="00B22F33"/>
    <w:rsid w:val="00B233F7"/>
    <w:rsid w:val="00B2384D"/>
    <w:rsid w:val="00B24210"/>
    <w:rsid w:val="00B265B4"/>
    <w:rsid w:val="00B266F6"/>
    <w:rsid w:val="00B27ADD"/>
    <w:rsid w:val="00B311F4"/>
    <w:rsid w:val="00B31319"/>
    <w:rsid w:val="00B31BEE"/>
    <w:rsid w:val="00B31E53"/>
    <w:rsid w:val="00B32C30"/>
    <w:rsid w:val="00B34710"/>
    <w:rsid w:val="00B34802"/>
    <w:rsid w:val="00B4306E"/>
    <w:rsid w:val="00B50011"/>
    <w:rsid w:val="00B5458B"/>
    <w:rsid w:val="00B54FC0"/>
    <w:rsid w:val="00B5541C"/>
    <w:rsid w:val="00B56CD2"/>
    <w:rsid w:val="00B63F88"/>
    <w:rsid w:val="00B640D3"/>
    <w:rsid w:val="00B65EE8"/>
    <w:rsid w:val="00B71450"/>
    <w:rsid w:val="00B71871"/>
    <w:rsid w:val="00B7446B"/>
    <w:rsid w:val="00B76BB3"/>
    <w:rsid w:val="00B81BAD"/>
    <w:rsid w:val="00B862D4"/>
    <w:rsid w:val="00B90570"/>
    <w:rsid w:val="00B917DC"/>
    <w:rsid w:val="00B95E27"/>
    <w:rsid w:val="00BA0450"/>
    <w:rsid w:val="00BA21AB"/>
    <w:rsid w:val="00BA79C9"/>
    <w:rsid w:val="00BB2BB1"/>
    <w:rsid w:val="00BC0DC6"/>
    <w:rsid w:val="00BC0EED"/>
    <w:rsid w:val="00BC0F84"/>
    <w:rsid w:val="00BC0FF8"/>
    <w:rsid w:val="00BC76B9"/>
    <w:rsid w:val="00BD2E65"/>
    <w:rsid w:val="00BD3125"/>
    <w:rsid w:val="00BD4D74"/>
    <w:rsid w:val="00BD5B68"/>
    <w:rsid w:val="00BD661A"/>
    <w:rsid w:val="00BE7786"/>
    <w:rsid w:val="00BF3C1E"/>
    <w:rsid w:val="00C07372"/>
    <w:rsid w:val="00C11684"/>
    <w:rsid w:val="00C133C1"/>
    <w:rsid w:val="00C242EF"/>
    <w:rsid w:val="00C354E5"/>
    <w:rsid w:val="00C429CF"/>
    <w:rsid w:val="00C46FE5"/>
    <w:rsid w:val="00C4719C"/>
    <w:rsid w:val="00C4735D"/>
    <w:rsid w:val="00C542D6"/>
    <w:rsid w:val="00C56C8A"/>
    <w:rsid w:val="00C60838"/>
    <w:rsid w:val="00C63F53"/>
    <w:rsid w:val="00C70530"/>
    <w:rsid w:val="00C7262D"/>
    <w:rsid w:val="00C7271A"/>
    <w:rsid w:val="00C73091"/>
    <w:rsid w:val="00C73A88"/>
    <w:rsid w:val="00C74B07"/>
    <w:rsid w:val="00C76D9B"/>
    <w:rsid w:val="00C77079"/>
    <w:rsid w:val="00C7722B"/>
    <w:rsid w:val="00C80C6B"/>
    <w:rsid w:val="00C838FB"/>
    <w:rsid w:val="00C85D83"/>
    <w:rsid w:val="00C879A1"/>
    <w:rsid w:val="00C907B1"/>
    <w:rsid w:val="00C90A22"/>
    <w:rsid w:val="00C95ED4"/>
    <w:rsid w:val="00C967F2"/>
    <w:rsid w:val="00C97B1F"/>
    <w:rsid w:val="00C97B25"/>
    <w:rsid w:val="00CA6EBA"/>
    <w:rsid w:val="00CB4189"/>
    <w:rsid w:val="00CB4995"/>
    <w:rsid w:val="00CC14CD"/>
    <w:rsid w:val="00CC410A"/>
    <w:rsid w:val="00CC5F0C"/>
    <w:rsid w:val="00CC75BE"/>
    <w:rsid w:val="00CD1151"/>
    <w:rsid w:val="00CD21F1"/>
    <w:rsid w:val="00CD22DE"/>
    <w:rsid w:val="00CD258D"/>
    <w:rsid w:val="00CD3047"/>
    <w:rsid w:val="00CE179F"/>
    <w:rsid w:val="00CE1CD1"/>
    <w:rsid w:val="00CE1D96"/>
    <w:rsid w:val="00CE2A2D"/>
    <w:rsid w:val="00CE7CB8"/>
    <w:rsid w:val="00CF0527"/>
    <w:rsid w:val="00CF0FA9"/>
    <w:rsid w:val="00CF11F9"/>
    <w:rsid w:val="00CF1C17"/>
    <w:rsid w:val="00D01FA7"/>
    <w:rsid w:val="00D042D6"/>
    <w:rsid w:val="00D053D3"/>
    <w:rsid w:val="00D06B40"/>
    <w:rsid w:val="00D073B7"/>
    <w:rsid w:val="00D07FBD"/>
    <w:rsid w:val="00D10962"/>
    <w:rsid w:val="00D1215C"/>
    <w:rsid w:val="00D1399C"/>
    <w:rsid w:val="00D13FF2"/>
    <w:rsid w:val="00D25C38"/>
    <w:rsid w:val="00D2605F"/>
    <w:rsid w:val="00D26742"/>
    <w:rsid w:val="00D27D94"/>
    <w:rsid w:val="00D346B6"/>
    <w:rsid w:val="00D4541D"/>
    <w:rsid w:val="00D50CCC"/>
    <w:rsid w:val="00D53AFC"/>
    <w:rsid w:val="00D54854"/>
    <w:rsid w:val="00D565AC"/>
    <w:rsid w:val="00D56788"/>
    <w:rsid w:val="00D62261"/>
    <w:rsid w:val="00D6350C"/>
    <w:rsid w:val="00D646D1"/>
    <w:rsid w:val="00D65F96"/>
    <w:rsid w:val="00D749F4"/>
    <w:rsid w:val="00D74A82"/>
    <w:rsid w:val="00D814E8"/>
    <w:rsid w:val="00D81BFD"/>
    <w:rsid w:val="00D85D75"/>
    <w:rsid w:val="00D92625"/>
    <w:rsid w:val="00D949DD"/>
    <w:rsid w:val="00D96648"/>
    <w:rsid w:val="00DA3158"/>
    <w:rsid w:val="00DA49D4"/>
    <w:rsid w:val="00DA507A"/>
    <w:rsid w:val="00DA56F6"/>
    <w:rsid w:val="00DA76E5"/>
    <w:rsid w:val="00DB46ED"/>
    <w:rsid w:val="00DC18B8"/>
    <w:rsid w:val="00DC3C8C"/>
    <w:rsid w:val="00DC5770"/>
    <w:rsid w:val="00DC5806"/>
    <w:rsid w:val="00DD07CF"/>
    <w:rsid w:val="00DD3B83"/>
    <w:rsid w:val="00DD62F9"/>
    <w:rsid w:val="00DE3E3B"/>
    <w:rsid w:val="00DE4349"/>
    <w:rsid w:val="00DF0CCE"/>
    <w:rsid w:val="00DF5534"/>
    <w:rsid w:val="00E011F3"/>
    <w:rsid w:val="00E11B63"/>
    <w:rsid w:val="00E13C16"/>
    <w:rsid w:val="00E16F23"/>
    <w:rsid w:val="00E27A74"/>
    <w:rsid w:val="00E3132D"/>
    <w:rsid w:val="00E3416E"/>
    <w:rsid w:val="00E43966"/>
    <w:rsid w:val="00E43CCE"/>
    <w:rsid w:val="00E45ADA"/>
    <w:rsid w:val="00E548FD"/>
    <w:rsid w:val="00E6260B"/>
    <w:rsid w:val="00E63141"/>
    <w:rsid w:val="00E64B35"/>
    <w:rsid w:val="00E67850"/>
    <w:rsid w:val="00E73EC1"/>
    <w:rsid w:val="00E74938"/>
    <w:rsid w:val="00E77826"/>
    <w:rsid w:val="00E8155F"/>
    <w:rsid w:val="00E82DD7"/>
    <w:rsid w:val="00E8360D"/>
    <w:rsid w:val="00E84188"/>
    <w:rsid w:val="00E84E03"/>
    <w:rsid w:val="00E85118"/>
    <w:rsid w:val="00E90B08"/>
    <w:rsid w:val="00E91769"/>
    <w:rsid w:val="00E943F6"/>
    <w:rsid w:val="00E9570F"/>
    <w:rsid w:val="00EA01CA"/>
    <w:rsid w:val="00EA0B1B"/>
    <w:rsid w:val="00EA1687"/>
    <w:rsid w:val="00EA7B2A"/>
    <w:rsid w:val="00EB0344"/>
    <w:rsid w:val="00EB35A4"/>
    <w:rsid w:val="00EB5C31"/>
    <w:rsid w:val="00ED08EF"/>
    <w:rsid w:val="00ED25EB"/>
    <w:rsid w:val="00ED5EF4"/>
    <w:rsid w:val="00ED6B0F"/>
    <w:rsid w:val="00ED775F"/>
    <w:rsid w:val="00EE077A"/>
    <w:rsid w:val="00EE25BB"/>
    <w:rsid w:val="00EE5E2E"/>
    <w:rsid w:val="00EE5F8A"/>
    <w:rsid w:val="00EE664D"/>
    <w:rsid w:val="00EF23B5"/>
    <w:rsid w:val="00EF2A2C"/>
    <w:rsid w:val="00EF35B7"/>
    <w:rsid w:val="00EF5445"/>
    <w:rsid w:val="00F0021B"/>
    <w:rsid w:val="00F01ED0"/>
    <w:rsid w:val="00F03D07"/>
    <w:rsid w:val="00F05BFF"/>
    <w:rsid w:val="00F1013B"/>
    <w:rsid w:val="00F169FB"/>
    <w:rsid w:val="00F17222"/>
    <w:rsid w:val="00F20698"/>
    <w:rsid w:val="00F20E94"/>
    <w:rsid w:val="00F2175A"/>
    <w:rsid w:val="00F220BE"/>
    <w:rsid w:val="00F24C7F"/>
    <w:rsid w:val="00F24FE9"/>
    <w:rsid w:val="00F25162"/>
    <w:rsid w:val="00F32800"/>
    <w:rsid w:val="00F33160"/>
    <w:rsid w:val="00F33779"/>
    <w:rsid w:val="00F36AD2"/>
    <w:rsid w:val="00F40EE0"/>
    <w:rsid w:val="00F412B9"/>
    <w:rsid w:val="00F5561F"/>
    <w:rsid w:val="00F558FD"/>
    <w:rsid w:val="00F60EC6"/>
    <w:rsid w:val="00F61D07"/>
    <w:rsid w:val="00F627EC"/>
    <w:rsid w:val="00F6379D"/>
    <w:rsid w:val="00F668AB"/>
    <w:rsid w:val="00F66AAB"/>
    <w:rsid w:val="00F7090D"/>
    <w:rsid w:val="00F73917"/>
    <w:rsid w:val="00F8432C"/>
    <w:rsid w:val="00F845F5"/>
    <w:rsid w:val="00F86696"/>
    <w:rsid w:val="00F86C4E"/>
    <w:rsid w:val="00F91FB2"/>
    <w:rsid w:val="00F9415A"/>
    <w:rsid w:val="00FB494E"/>
    <w:rsid w:val="00FB5843"/>
    <w:rsid w:val="00FB67A9"/>
    <w:rsid w:val="00FC2186"/>
    <w:rsid w:val="00FC704C"/>
    <w:rsid w:val="00FD06C4"/>
    <w:rsid w:val="00FD31E7"/>
    <w:rsid w:val="00FD554C"/>
    <w:rsid w:val="00FD6770"/>
    <w:rsid w:val="00FD6BFA"/>
    <w:rsid w:val="00FE0052"/>
    <w:rsid w:val="00FE45C6"/>
    <w:rsid w:val="0130BED0"/>
    <w:rsid w:val="01476585"/>
    <w:rsid w:val="01539F3D"/>
    <w:rsid w:val="02667555"/>
    <w:rsid w:val="026F02AE"/>
    <w:rsid w:val="028AC462"/>
    <w:rsid w:val="02987071"/>
    <w:rsid w:val="03A4807A"/>
    <w:rsid w:val="03A7387C"/>
    <w:rsid w:val="04063D5F"/>
    <w:rsid w:val="045B9765"/>
    <w:rsid w:val="049AF6BD"/>
    <w:rsid w:val="04BA0998"/>
    <w:rsid w:val="06E81F23"/>
    <w:rsid w:val="084349F4"/>
    <w:rsid w:val="09217D2D"/>
    <w:rsid w:val="092B97CD"/>
    <w:rsid w:val="0998F222"/>
    <w:rsid w:val="099FD41E"/>
    <w:rsid w:val="09C9DEE0"/>
    <w:rsid w:val="0A441B3B"/>
    <w:rsid w:val="0A557B12"/>
    <w:rsid w:val="0B5B35A6"/>
    <w:rsid w:val="0BC0EA00"/>
    <w:rsid w:val="0C40BFCA"/>
    <w:rsid w:val="0CBC9CB0"/>
    <w:rsid w:val="0CD1DC57"/>
    <w:rsid w:val="0CFAA744"/>
    <w:rsid w:val="0E7D9ADE"/>
    <w:rsid w:val="0ECE80EE"/>
    <w:rsid w:val="0F08B7FC"/>
    <w:rsid w:val="0F8E350A"/>
    <w:rsid w:val="11C65C86"/>
    <w:rsid w:val="136FE8C4"/>
    <w:rsid w:val="14B02E43"/>
    <w:rsid w:val="15B1A490"/>
    <w:rsid w:val="16A5A753"/>
    <w:rsid w:val="16ED3316"/>
    <w:rsid w:val="172C6748"/>
    <w:rsid w:val="17A1CFE2"/>
    <w:rsid w:val="18363695"/>
    <w:rsid w:val="18C762BB"/>
    <w:rsid w:val="18E699C6"/>
    <w:rsid w:val="19355768"/>
    <w:rsid w:val="1962B779"/>
    <w:rsid w:val="1BDEA287"/>
    <w:rsid w:val="1D3D0879"/>
    <w:rsid w:val="1DC083A0"/>
    <w:rsid w:val="1DD57011"/>
    <w:rsid w:val="1F0B8A3E"/>
    <w:rsid w:val="1F952BDB"/>
    <w:rsid w:val="1FA7C09D"/>
    <w:rsid w:val="2024F9DE"/>
    <w:rsid w:val="22324E93"/>
    <w:rsid w:val="22447313"/>
    <w:rsid w:val="2298462A"/>
    <w:rsid w:val="22E0A787"/>
    <w:rsid w:val="233B5600"/>
    <w:rsid w:val="2445D1D9"/>
    <w:rsid w:val="248B4425"/>
    <w:rsid w:val="252C4A29"/>
    <w:rsid w:val="252E0F8F"/>
    <w:rsid w:val="2597CB8F"/>
    <w:rsid w:val="2667D4F7"/>
    <w:rsid w:val="27555D72"/>
    <w:rsid w:val="2780723B"/>
    <w:rsid w:val="28512550"/>
    <w:rsid w:val="2937F87D"/>
    <w:rsid w:val="2A165FF0"/>
    <w:rsid w:val="2A432C63"/>
    <w:rsid w:val="2B4228D8"/>
    <w:rsid w:val="2CE35017"/>
    <w:rsid w:val="2D0CF6EF"/>
    <w:rsid w:val="2D1C14FF"/>
    <w:rsid w:val="2D8AD553"/>
    <w:rsid w:val="2E263319"/>
    <w:rsid w:val="2E3D4BD9"/>
    <w:rsid w:val="2E6D5BEF"/>
    <w:rsid w:val="2F2CA92B"/>
    <w:rsid w:val="2FE95D0F"/>
    <w:rsid w:val="3005E7EA"/>
    <w:rsid w:val="30AF9979"/>
    <w:rsid w:val="31128A37"/>
    <w:rsid w:val="3195BDF9"/>
    <w:rsid w:val="31E664FF"/>
    <w:rsid w:val="322C6531"/>
    <w:rsid w:val="32597C3E"/>
    <w:rsid w:val="32F4D857"/>
    <w:rsid w:val="33AC4844"/>
    <w:rsid w:val="35998A5E"/>
    <w:rsid w:val="35A82EA6"/>
    <w:rsid w:val="35CBCFD0"/>
    <w:rsid w:val="3602170F"/>
    <w:rsid w:val="36692749"/>
    <w:rsid w:val="36E309FD"/>
    <w:rsid w:val="374C3D79"/>
    <w:rsid w:val="379608CC"/>
    <w:rsid w:val="38E94A44"/>
    <w:rsid w:val="391E1EF9"/>
    <w:rsid w:val="394D705F"/>
    <w:rsid w:val="3966952D"/>
    <w:rsid w:val="39E27BAB"/>
    <w:rsid w:val="39FF188C"/>
    <w:rsid w:val="3B681322"/>
    <w:rsid w:val="3B942F89"/>
    <w:rsid w:val="3B9A910F"/>
    <w:rsid w:val="3BE7DA3F"/>
    <w:rsid w:val="3C1096A6"/>
    <w:rsid w:val="3D22A1DE"/>
    <w:rsid w:val="3D953DBF"/>
    <w:rsid w:val="3D969923"/>
    <w:rsid w:val="3E0394DB"/>
    <w:rsid w:val="3E9E1520"/>
    <w:rsid w:val="3F382F7C"/>
    <w:rsid w:val="3FBDF777"/>
    <w:rsid w:val="3FD7D6BF"/>
    <w:rsid w:val="414E21F2"/>
    <w:rsid w:val="41645FC9"/>
    <w:rsid w:val="41715572"/>
    <w:rsid w:val="41AF48FD"/>
    <w:rsid w:val="41E1874B"/>
    <w:rsid w:val="43AC4D8D"/>
    <w:rsid w:val="43AEC043"/>
    <w:rsid w:val="4424868A"/>
    <w:rsid w:val="4440E324"/>
    <w:rsid w:val="44F953F2"/>
    <w:rsid w:val="4552670A"/>
    <w:rsid w:val="45AB03DD"/>
    <w:rsid w:val="463B5AAB"/>
    <w:rsid w:val="46F4FF20"/>
    <w:rsid w:val="47194A30"/>
    <w:rsid w:val="47D8C833"/>
    <w:rsid w:val="47F78117"/>
    <w:rsid w:val="490A9AAF"/>
    <w:rsid w:val="49B28A0C"/>
    <w:rsid w:val="4A269B33"/>
    <w:rsid w:val="4A3DA105"/>
    <w:rsid w:val="4AC2D9CD"/>
    <w:rsid w:val="4B017741"/>
    <w:rsid w:val="4B8F6B06"/>
    <w:rsid w:val="4D458162"/>
    <w:rsid w:val="4D99F608"/>
    <w:rsid w:val="4E0118F2"/>
    <w:rsid w:val="4F1EAA72"/>
    <w:rsid w:val="4F2B3BFD"/>
    <w:rsid w:val="4FCA3FBE"/>
    <w:rsid w:val="504C6DE5"/>
    <w:rsid w:val="504D3BBE"/>
    <w:rsid w:val="51DF6314"/>
    <w:rsid w:val="537C49A0"/>
    <w:rsid w:val="552A9751"/>
    <w:rsid w:val="55C90A16"/>
    <w:rsid w:val="564BD4A9"/>
    <w:rsid w:val="5659CF3F"/>
    <w:rsid w:val="5781B37F"/>
    <w:rsid w:val="5799082F"/>
    <w:rsid w:val="57C0D2E8"/>
    <w:rsid w:val="5808DAC4"/>
    <w:rsid w:val="58C1C9BD"/>
    <w:rsid w:val="58FE5B98"/>
    <w:rsid w:val="592E0F05"/>
    <w:rsid w:val="59A92EF4"/>
    <w:rsid w:val="59C4A392"/>
    <w:rsid w:val="5A06D794"/>
    <w:rsid w:val="5A2814C7"/>
    <w:rsid w:val="5A436BC0"/>
    <w:rsid w:val="5BF1EF78"/>
    <w:rsid w:val="5CB28C7F"/>
    <w:rsid w:val="5DD75C97"/>
    <w:rsid w:val="5DF41541"/>
    <w:rsid w:val="5ED518ED"/>
    <w:rsid w:val="5F5F7EBA"/>
    <w:rsid w:val="60101F44"/>
    <w:rsid w:val="60D7AC3F"/>
    <w:rsid w:val="611B7D0E"/>
    <w:rsid w:val="612AAF97"/>
    <w:rsid w:val="61A902B6"/>
    <w:rsid w:val="61E3FE13"/>
    <w:rsid w:val="62E5CCEF"/>
    <w:rsid w:val="6361CFE0"/>
    <w:rsid w:val="647401BF"/>
    <w:rsid w:val="649E8B7B"/>
    <w:rsid w:val="65EDC061"/>
    <w:rsid w:val="65EE8D83"/>
    <w:rsid w:val="66FFD575"/>
    <w:rsid w:val="67AD00C1"/>
    <w:rsid w:val="67B8A4DC"/>
    <w:rsid w:val="67E6AB7C"/>
    <w:rsid w:val="68203F0E"/>
    <w:rsid w:val="68C6900A"/>
    <w:rsid w:val="68DEA389"/>
    <w:rsid w:val="697D453A"/>
    <w:rsid w:val="69ECE72D"/>
    <w:rsid w:val="6B14F1B5"/>
    <w:rsid w:val="6B64769F"/>
    <w:rsid w:val="6C82B72D"/>
    <w:rsid w:val="6CEB0E97"/>
    <w:rsid w:val="6DDB3E3A"/>
    <w:rsid w:val="6EEF80A3"/>
    <w:rsid w:val="6F7623A4"/>
    <w:rsid w:val="6F957217"/>
    <w:rsid w:val="6FDF7200"/>
    <w:rsid w:val="70295023"/>
    <w:rsid w:val="703E4729"/>
    <w:rsid w:val="704ED661"/>
    <w:rsid w:val="70FD6E82"/>
    <w:rsid w:val="727D3B94"/>
    <w:rsid w:val="72AA431D"/>
    <w:rsid w:val="731DCE65"/>
    <w:rsid w:val="74487B70"/>
    <w:rsid w:val="744B8324"/>
    <w:rsid w:val="74913798"/>
    <w:rsid w:val="756AA48F"/>
    <w:rsid w:val="770A4995"/>
    <w:rsid w:val="7735C1E7"/>
    <w:rsid w:val="77A055BC"/>
    <w:rsid w:val="77DB2668"/>
    <w:rsid w:val="78379393"/>
    <w:rsid w:val="7886E64F"/>
    <w:rsid w:val="78E66C2E"/>
    <w:rsid w:val="7927ED94"/>
    <w:rsid w:val="7931F1B8"/>
    <w:rsid w:val="798AC5F2"/>
    <w:rsid w:val="7A167D4C"/>
    <w:rsid w:val="7A1839F4"/>
    <w:rsid w:val="7AAE8DD8"/>
    <w:rsid w:val="7B5B4507"/>
    <w:rsid w:val="7BD5601A"/>
    <w:rsid w:val="7BDA8059"/>
    <w:rsid w:val="7D2ABE51"/>
    <w:rsid w:val="7D5AB23B"/>
    <w:rsid w:val="7D872D5A"/>
    <w:rsid w:val="7DE5A196"/>
    <w:rsid w:val="7E6107C3"/>
    <w:rsid w:val="7F19E79E"/>
    <w:rsid w:val="7FA7161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EE499"/>
  <w15:docId w15:val="{375FF531-9385-4342-A7A6-34999805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36AD2"/>
    <w:pPr>
      <w:spacing w:after="60"/>
    </w:pPr>
    <w:rPr>
      <w:rFonts w:ascii="Calibri" w:hAnsi="Calibri"/>
      <w:sz w:val="24"/>
      <w:szCs w:val="24"/>
    </w:rPr>
  </w:style>
  <w:style w:type="paragraph" w:styleId="berschrift1">
    <w:name w:val="heading 1"/>
    <w:basedOn w:val="Standard"/>
    <w:next w:val="Standard"/>
    <w:link w:val="berschrift1Zchn"/>
    <w:qFormat/>
    <w:rsid w:val="00D646D1"/>
    <w:pPr>
      <w:keepNext/>
      <w:keepLines/>
      <w:numPr>
        <w:numId w:val="1"/>
      </w:numPr>
      <w:spacing w:before="480"/>
      <w:outlineLvl w:val="0"/>
    </w:pPr>
    <w:rPr>
      <w:rFonts w:eastAsia="MS Gothic"/>
      <w:b/>
      <w:bCs/>
      <w:color w:val="2D89CC"/>
      <w:sz w:val="32"/>
      <w:szCs w:val="28"/>
    </w:rPr>
  </w:style>
  <w:style w:type="paragraph" w:styleId="berschrift2">
    <w:name w:val="heading 2"/>
    <w:basedOn w:val="Standard"/>
    <w:next w:val="Standard"/>
    <w:link w:val="berschrift2Zchn"/>
    <w:unhideWhenUsed/>
    <w:qFormat/>
    <w:locked/>
    <w:rsid w:val="00D646D1"/>
    <w:pPr>
      <w:keepNext/>
      <w:keepLines/>
      <w:numPr>
        <w:ilvl w:val="1"/>
        <w:numId w:val="1"/>
      </w:numPr>
      <w:spacing w:before="200"/>
      <w:outlineLvl w:val="1"/>
    </w:pPr>
    <w:rPr>
      <w:rFonts w:asciiTheme="minorHAnsi" w:eastAsiaTheme="majorEastAsia" w:hAnsiTheme="minorHAnsi" w:cstheme="majorBidi"/>
      <w:b/>
      <w:bCs/>
      <w:color w:val="4F81BD" w:themeColor="accent1"/>
      <w:sz w:val="28"/>
      <w:szCs w:val="26"/>
    </w:rPr>
  </w:style>
  <w:style w:type="paragraph" w:styleId="berschrift3">
    <w:name w:val="heading 3"/>
    <w:basedOn w:val="Standard"/>
    <w:next w:val="Standard"/>
    <w:link w:val="berschrift3Zchn"/>
    <w:unhideWhenUsed/>
    <w:qFormat/>
    <w:locked/>
    <w:rsid w:val="006B7B44"/>
    <w:pPr>
      <w:keepNext/>
      <w:keepLines/>
      <w:numPr>
        <w:ilvl w:val="2"/>
        <w:numId w:val="1"/>
      </w:numPr>
      <w:spacing w:before="200"/>
      <w:outlineLvl w:val="2"/>
    </w:pPr>
    <w:rPr>
      <w:rFonts w:asciiTheme="minorHAnsi" w:eastAsiaTheme="majorEastAsia" w:hAnsiTheme="minorHAnsi" w:cstheme="majorBidi"/>
      <w:b/>
      <w:bCs/>
      <w:color w:val="4F81BD" w:themeColor="accent1"/>
    </w:rPr>
  </w:style>
  <w:style w:type="paragraph" w:styleId="berschrift4">
    <w:name w:val="heading 4"/>
    <w:basedOn w:val="Standard"/>
    <w:next w:val="Standard"/>
    <w:link w:val="berschrift4Zchn"/>
    <w:semiHidden/>
    <w:unhideWhenUsed/>
    <w:qFormat/>
    <w:locked/>
    <w:rsid w:val="00D646D1"/>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semiHidden/>
    <w:unhideWhenUsed/>
    <w:qFormat/>
    <w:locked/>
    <w:rsid w:val="00D646D1"/>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semiHidden/>
    <w:unhideWhenUsed/>
    <w:qFormat/>
    <w:locked/>
    <w:rsid w:val="00D646D1"/>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locked/>
    <w:rsid w:val="00D646D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locked/>
    <w:rsid w:val="00D646D1"/>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locked/>
    <w:rsid w:val="00D646D1"/>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nschrift">
    <w:name w:val="Anschrift"/>
    <w:basedOn w:val="Standard"/>
    <w:qFormat/>
    <w:rsid w:val="00C07372"/>
    <w:pPr>
      <w:framePr w:w="5670" w:h="2268" w:vSpace="284" w:wrap="notBeside" w:vAnchor="page" w:hAnchor="margin" w:y="3120"/>
    </w:pPr>
  </w:style>
  <w:style w:type="paragraph" w:customStyle="1" w:styleId="Absenderzeile">
    <w:name w:val="Absenderzeile"/>
    <w:basedOn w:val="Standard"/>
    <w:qFormat/>
    <w:rsid w:val="00C07372"/>
    <w:pPr>
      <w:framePr w:w="5670" w:wrap="around" w:vAnchor="page" w:hAnchor="margin" w:y="2723"/>
      <w:tabs>
        <w:tab w:val="right" w:pos="9632"/>
        <w:tab w:val="left" w:pos="9921"/>
      </w:tabs>
    </w:pPr>
    <w:rPr>
      <w:rFonts w:eastAsia="Calibri" w:cs="Verdana"/>
      <w:color w:val="141413"/>
      <w:sz w:val="14"/>
      <w:szCs w:val="12"/>
      <w:lang w:eastAsia="de-DE"/>
    </w:rPr>
  </w:style>
  <w:style w:type="paragraph" w:customStyle="1" w:styleId="Fachbereich">
    <w:name w:val="Fachbereich"/>
    <w:basedOn w:val="Standard"/>
    <w:qFormat/>
    <w:rsid w:val="00C07372"/>
    <w:pPr>
      <w:framePr w:w="2920" w:vSpace="284" w:wrap="notBeside" w:vAnchor="page" w:hAnchor="page" w:x="7542" w:y="2723"/>
      <w:spacing w:line="220" w:lineRule="exact"/>
    </w:pPr>
    <w:rPr>
      <w:b/>
      <w:spacing w:val="-4"/>
      <w:sz w:val="20"/>
      <w:szCs w:val="18"/>
      <w:lang w:eastAsia="de-DE"/>
    </w:rPr>
  </w:style>
  <w:style w:type="paragraph" w:customStyle="1" w:styleId="Bezug1">
    <w:name w:val="Bezug 1"/>
    <w:basedOn w:val="Standard"/>
    <w:qFormat/>
    <w:rsid w:val="00C07372"/>
    <w:pPr>
      <w:spacing w:line="320" w:lineRule="exact"/>
    </w:pPr>
    <w:rPr>
      <w:b/>
    </w:rPr>
  </w:style>
  <w:style w:type="paragraph" w:customStyle="1" w:styleId="Bearbeiter">
    <w:name w:val="Bearbeiter"/>
    <w:basedOn w:val="Standard"/>
    <w:qFormat/>
    <w:rsid w:val="00C07372"/>
    <w:pPr>
      <w:framePr w:w="2920" w:vSpace="284" w:wrap="notBeside" w:vAnchor="page" w:hAnchor="page" w:x="7542" w:y="2723"/>
      <w:tabs>
        <w:tab w:val="left" w:pos="1134"/>
      </w:tabs>
    </w:pPr>
    <w:rPr>
      <w:rFonts w:eastAsia="Calibri" w:cs="Verdana"/>
      <w:color w:val="000000"/>
      <w:sz w:val="16"/>
      <w:szCs w:val="16"/>
      <w:lang w:eastAsia="de-DE"/>
    </w:rPr>
  </w:style>
  <w:style w:type="paragraph" w:customStyle="1" w:styleId="Logos">
    <w:name w:val="Logos"/>
    <w:basedOn w:val="Standard"/>
    <w:qFormat/>
    <w:rsid w:val="00C07372"/>
    <w:pPr>
      <w:framePr w:w="170" w:h="170" w:hRule="exact" w:wrap="notBeside" w:vAnchor="text" w:hAnchor="page" w:x="852" w:y="1"/>
    </w:pPr>
    <w:rPr>
      <w:color w:val="5F5F5F"/>
      <w:sz w:val="14"/>
      <w:lang w:eastAsia="de-DE"/>
    </w:rPr>
  </w:style>
  <w:style w:type="character" w:customStyle="1" w:styleId="English">
    <w:name w:val="English"/>
    <w:qFormat/>
    <w:rsid w:val="00C07372"/>
    <w:rPr>
      <w:rFonts w:ascii="Calibri" w:hAnsi="Calibri"/>
      <w:b/>
      <w:color w:val="A6A6A6"/>
      <w:sz w:val="20"/>
    </w:rPr>
  </w:style>
  <w:style w:type="paragraph" w:customStyle="1" w:styleId="Bezug2">
    <w:name w:val="Bezug 2"/>
    <w:basedOn w:val="Bezug1"/>
    <w:next w:val="Standard"/>
    <w:qFormat/>
    <w:rsid w:val="00C07372"/>
    <w:pPr>
      <w:spacing w:after="280"/>
    </w:pPr>
  </w:style>
  <w:style w:type="character" w:customStyle="1" w:styleId="PrsidentZeichen">
    <w:name w:val="Präsident (Zeichen)"/>
    <w:uiPriority w:val="1"/>
    <w:qFormat/>
    <w:rsid w:val="00C07372"/>
    <w:rPr>
      <w:b/>
      <w:spacing w:val="0"/>
      <w:sz w:val="22"/>
      <w:szCs w:val="22"/>
    </w:rPr>
  </w:style>
  <w:style w:type="character" w:customStyle="1" w:styleId="berschrift1Zchn">
    <w:name w:val="Überschrift 1 Zchn"/>
    <w:link w:val="berschrift1"/>
    <w:rsid w:val="00D646D1"/>
    <w:rPr>
      <w:rFonts w:ascii="Calibri" w:eastAsia="MS Gothic" w:hAnsi="Calibri"/>
      <w:b/>
      <w:bCs/>
      <w:color w:val="2D89CC"/>
      <w:sz w:val="32"/>
      <w:szCs w:val="28"/>
    </w:rPr>
  </w:style>
  <w:style w:type="character" w:styleId="Fett">
    <w:name w:val="Strong"/>
    <w:qFormat/>
    <w:rsid w:val="00C07372"/>
    <w:rPr>
      <w:b/>
      <w:bCs/>
    </w:rPr>
  </w:style>
  <w:style w:type="paragraph" w:styleId="Inhaltsverzeichnisberschrift">
    <w:name w:val="TOC Heading"/>
    <w:basedOn w:val="berschrift1"/>
    <w:next w:val="Standard"/>
    <w:uiPriority w:val="39"/>
    <w:unhideWhenUsed/>
    <w:qFormat/>
    <w:rsid w:val="00D646D1"/>
    <w:pPr>
      <w:numPr>
        <w:numId w:val="0"/>
      </w:numPr>
      <w:spacing w:line="276" w:lineRule="auto"/>
      <w:outlineLvl w:val="9"/>
    </w:pPr>
    <w:rPr>
      <w:rFonts w:eastAsiaTheme="majorEastAsia" w:cstheme="majorBidi"/>
      <w:color w:val="365F91" w:themeColor="accent1" w:themeShade="BF"/>
      <w:lang w:eastAsia="de-DE"/>
    </w:rPr>
  </w:style>
  <w:style w:type="paragraph" w:styleId="Sprechblasentext">
    <w:name w:val="Balloon Text"/>
    <w:basedOn w:val="Standard"/>
    <w:link w:val="SprechblasentextZchn"/>
    <w:uiPriority w:val="99"/>
    <w:semiHidden/>
    <w:unhideWhenUsed/>
    <w:rsid w:val="00D646D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646D1"/>
    <w:rPr>
      <w:rFonts w:ascii="Tahoma" w:hAnsi="Tahoma" w:cs="Tahoma"/>
      <w:sz w:val="16"/>
      <w:szCs w:val="16"/>
    </w:rPr>
  </w:style>
  <w:style w:type="character" w:customStyle="1" w:styleId="berschrift2Zchn">
    <w:name w:val="Überschrift 2 Zchn"/>
    <w:basedOn w:val="Absatz-Standardschriftart"/>
    <w:link w:val="berschrift2"/>
    <w:rsid w:val="00D646D1"/>
    <w:rPr>
      <w:rFonts w:asciiTheme="minorHAnsi" w:eastAsiaTheme="majorEastAsia" w:hAnsiTheme="minorHAnsi" w:cstheme="majorBidi"/>
      <w:b/>
      <w:bCs/>
      <w:color w:val="4F81BD" w:themeColor="accent1"/>
      <w:sz w:val="28"/>
      <w:szCs w:val="26"/>
    </w:rPr>
  </w:style>
  <w:style w:type="character" w:customStyle="1" w:styleId="berschrift3Zchn">
    <w:name w:val="Überschrift 3 Zchn"/>
    <w:basedOn w:val="Absatz-Standardschriftart"/>
    <w:link w:val="berschrift3"/>
    <w:rsid w:val="006B7B44"/>
    <w:rPr>
      <w:rFonts w:asciiTheme="minorHAnsi" w:eastAsiaTheme="majorEastAsia" w:hAnsiTheme="minorHAnsi" w:cstheme="majorBidi"/>
      <w:b/>
      <w:bCs/>
      <w:color w:val="4F81BD" w:themeColor="accent1"/>
      <w:sz w:val="22"/>
      <w:szCs w:val="24"/>
    </w:rPr>
  </w:style>
  <w:style w:type="character" w:customStyle="1" w:styleId="berschrift4Zchn">
    <w:name w:val="Überschrift 4 Zchn"/>
    <w:basedOn w:val="Absatz-Standardschriftart"/>
    <w:link w:val="berschrift4"/>
    <w:semiHidden/>
    <w:rsid w:val="00D646D1"/>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D646D1"/>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D646D1"/>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D646D1"/>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D646D1"/>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D646D1"/>
    <w:rPr>
      <w:rFonts w:asciiTheme="majorHAnsi" w:eastAsiaTheme="majorEastAsia" w:hAnsiTheme="majorHAnsi" w:cstheme="majorBidi"/>
      <w:i/>
      <w:iCs/>
      <w:color w:val="404040" w:themeColor="text1" w:themeTint="BF"/>
    </w:rPr>
  </w:style>
  <w:style w:type="paragraph" w:styleId="Verzeichnis1">
    <w:name w:val="toc 1"/>
    <w:basedOn w:val="Standard"/>
    <w:next w:val="Standard"/>
    <w:autoRedefine/>
    <w:uiPriority w:val="39"/>
    <w:unhideWhenUsed/>
    <w:rsid w:val="008D7877"/>
    <w:pPr>
      <w:spacing w:after="100"/>
    </w:pPr>
  </w:style>
  <w:style w:type="paragraph" w:styleId="Verzeichnis2">
    <w:name w:val="toc 2"/>
    <w:basedOn w:val="Standard"/>
    <w:next w:val="Standard"/>
    <w:autoRedefine/>
    <w:uiPriority w:val="39"/>
    <w:unhideWhenUsed/>
    <w:rsid w:val="008D7877"/>
    <w:pPr>
      <w:spacing w:after="100"/>
      <w:ind w:left="240"/>
    </w:pPr>
  </w:style>
  <w:style w:type="paragraph" w:styleId="Verzeichnis3">
    <w:name w:val="toc 3"/>
    <w:basedOn w:val="Standard"/>
    <w:next w:val="Standard"/>
    <w:autoRedefine/>
    <w:uiPriority w:val="39"/>
    <w:unhideWhenUsed/>
    <w:rsid w:val="008D7877"/>
    <w:pPr>
      <w:spacing w:after="100"/>
      <w:ind w:left="480"/>
    </w:pPr>
  </w:style>
  <w:style w:type="character" w:styleId="Hyperlink">
    <w:name w:val="Hyperlink"/>
    <w:basedOn w:val="Absatz-Standardschriftart"/>
    <w:uiPriority w:val="99"/>
    <w:unhideWhenUsed/>
    <w:rsid w:val="008D7877"/>
    <w:rPr>
      <w:color w:val="0000FF" w:themeColor="hyperlink"/>
      <w:u w:val="single"/>
    </w:rPr>
  </w:style>
  <w:style w:type="paragraph" w:styleId="Kopfzeile">
    <w:name w:val="header"/>
    <w:basedOn w:val="Standard"/>
    <w:link w:val="KopfzeileZchn"/>
    <w:uiPriority w:val="99"/>
    <w:unhideWhenUsed/>
    <w:rsid w:val="00106FC4"/>
    <w:pPr>
      <w:tabs>
        <w:tab w:val="center" w:pos="4536"/>
        <w:tab w:val="right" w:pos="9072"/>
      </w:tabs>
    </w:pPr>
  </w:style>
  <w:style w:type="character" w:customStyle="1" w:styleId="KopfzeileZchn">
    <w:name w:val="Kopfzeile Zchn"/>
    <w:basedOn w:val="Absatz-Standardschriftart"/>
    <w:link w:val="Kopfzeile"/>
    <w:uiPriority w:val="99"/>
    <w:rsid w:val="00106FC4"/>
    <w:rPr>
      <w:rFonts w:ascii="Calibri" w:hAnsi="Calibri"/>
      <w:sz w:val="24"/>
      <w:szCs w:val="24"/>
    </w:rPr>
  </w:style>
  <w:style w:type="paragraph" w:styleId="Fuzeile">
    <w:name w:val="footer"/>
    <w:basedOn w:val="Standard"/>
    <w:link w:val="FuzeileZchn"/>
    <w:uiPriority w:val="99"/>
    <w:unhideWhenUsed/>
    <w:rsid w:val="00106FC4"/>
    <w:pPr>
      <w:tabs>
        <w:tab w:val="center" w:pos="4536"/>
        <w:tab w:val="right" w:pos="9072"/>
      </w:tabs>
    </w:pPr>
  </w:style>
  <w:style w:type="character" w:customStyle="1" w:styleId="FuzeileZchn">
    <w:name w:val="Fußzeile Zchn"/>
    <w:basedOn w:val="Absatz-Standardschriftart"/>
    <w:link w:val="Fuzeile"/>
    <w:uiPriority w:val="99"/>
    <w:rsid w:val="00106FC4"/>
    <w:rPr>
      <w:rFonts w:ascii="Calibri" w:hAnsi="Calibri"/>
      <w:sz w:val="24"/>
      <w:szCs w:val="24"/>
    </w:rPr>
  </w:style>
  <w:style w:type="table" w:styleId="Tabellenraster">
    <w:name w:val="Table Grid"/>
    <w:basedOn w:val="NormaleTabelle"/>
    <w:uiPriority w:val="59"/>
    <w:rsid w:val="00F002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63"/>
    <w:qFormat/>
    <w:rsid w:val="00EB35A4"/>
    <w:pPr>
      <w:ind w:left="720"/>
      <w:contextualSpacing/>
    </w:pPr>
  </w:style>
  <w:style w:type="paragraph" w:customStyle="1" w:styleId="Default">
    <w:name w:val="Default"/>
    <w:rsid w:val="00A82AEC"/>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33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2.xml"/><Relationship Id="rId26" Type="http://schemas.openxmlformats.org/officeDocument/2006/relationships/image" Target="media/image9.png"/><Relationship Id="rId39" Type="http://schemas.openxmlformats.org/officeDocument/2006/relationships/customXml" Target="ink/ink12.xml"/><Relationship Id="rId21" Type="http://schemas.openxmlformats.org/officeDocument/2006/relationships/customXml" Target="ink/ink5.xml"/><Relationship Id="rId34" Type="http://schemas.openxmlformats.org/officeDocument/2006/relationships/customXml" Target="ink/ink10.xml"/><Relationship Id="rId42"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ustomXml" Target="ink/ink4.xml"/><Relationship Id="rId29" Type="http://schemas.openxmlformats.org/officeDocument/2006/relationships/image" Target="media/image12.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32" Type="http://schemas.openxmlformats.org/officeDocument/2006/relationships/customXml" Target="ink/ink8.xml"/><Relationship Id="rId37" Type="http://schemas.openxmlformats.org/officeDocument/2006/relationships/image" Target="media/image17.png"/><Relationship Id="rId40" Type="http://schemas.openxmlformats.org/officeDocument/2006/relationships/customXml" Target="ink/ink1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ustomXml" Target="ink/ink7.xml"/><Relationship Id="rId28" Type="http://schemas.openxmlformats.org/officeDocument/2006/relationships/image" Target="media/image11.png"/><Relationship Id="rId36"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customXml" Target="ink/ink3.xm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customXml" Target="ink/ink6.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5.png"/><Relationship Id="rId43"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ustomXml" Target="ink/ink1.xml"/><Relationship Id="rId25" Type="http://schemas.openxmlformats.org/officeDocument/2006/relationships/image" Target="media/image8.png"/><Relationship Id="rId33" Type="http://schemas.openxmlformats.org/officeDocument/2006/relationships/customXml" Target="ink/ink9.xml"/><Relationship Id="rId38" Type="http://schemas.openxmlformats.org/officeDocument/2006/relationships/customXml" Target="ink/ink1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MOBIS_PROJEKT_TEAM_nn.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3:26.324"/>
    </inkml:context>
    <inkml:brush xml:id="br0">
      <inkml:brushProperty name="width" value="0.05" units="cm"/>
      <inkml:brushProperty name="height" value="0.05" units="cm"/>
    </inkml:brush>
  </inkml:definitions>
  <inkml:trace contextRef="#ctx0" brushRef="#br0">362 128 4735 0 0,'-2'-2'2144'0'0,"0"2"2048"0"0,0 3-1248 0 0,0 4-1632 0 0,2 10-32 0 0,2 14-544 0 0,2 10-32 0 0,-1 15 32 0 0,0 14-320 0 0,-2 13-160 0 0,-1 11-32 0 0,-3 10 0 0 0,-1 3-96 0 0,0 2-96 0 0,-3-4 0 0 0,1-10-32 0 0,-1-11-352 0 0,2-13-160 0 0,-1-13-1728 0 0,1-17 2240 0 0</inkml:trace>
  <inkml:trace contextRef="#ctx0" brushRef="#br0" timeOffset="36.47">7 286 7807 0 0,'-4'-5'2976'0'0,"1"-5"-928"0"0,3-3 1088 0 0,4-2-160 0 0,4 0-1760 0 0,10-5-96 0 0,9-1-480 0 0,6-2-64 0 0,8 1-32 0 0,4 0-160 0 0,7 2-64 0 0,5 2-128 0 0,5 1-32 0 0,1 3-256 0 0,5 2-64 0 0,-1 1-512 0 0,0 0-192 0 0,-5 3-1824 0 0,-3 3-800 0 0,-12 1 3488 0 0</inkml:trace>
  <inkml:trace contextRef="#ctx0" brushRef="#br0" timeOffset="36.47">105 868 5887 0 0,'-4'3'2272'0'0,"-1"4"-352"0"0,0-1 4608 0 0,4-1-5088 0 0,6-5 64 0 0,7-2-608 0 0,8-2-128 0 0,4-2-64 0 0,4-2-320 0 0,4-1-160 0 0,1-1-64 0 0,2 2-32 0 0,2-2-352 0 0,1 1-160 0 0,-2 1-2368 0 0,0 0-1024 0 0,-8 0 3776 0 0</inkml:trace>
  <inkml:trace contextRef="#ctx0" brushRef="#br0" timeOffset="36.47">648 740 6783 0 0,'2'-4'2624'0'0,"0"2"1760"0"0,0 3-2240 0 0,0 4-1472 0 0,-1 9-96 0 0,0 9-160 0 0,-1 8-32 0 0,0 4 96 0 0,0 2-192 0 0,0 4-96 0 0,-1-2 96 0 0,-2-1 64 0 0,1-3-64 0 0,0-3 0 0 0,1-4 256 0 0,0-6 576 0 0,1-7-768 0 0,0-9-64 0 0,0-7-32 0 0,1-7 64 0 0,4-7 32 0 0,1-5-32 0 0,1-4 32 0 0,3-4-128 0 0,-1-3 32 0 0,1-2-32 0 0,1 0 32 0 0,-1 0-128 0 0,0 3-96 0 0,0 3 0 0 0,1 4 32 0 0,-2 5-96 0 0,1 5 0 0 0,0 5-384 0 0,0 6-224 0 0,0 4-1696 0 0,1 3-800 0 0,-1 3 3136 0 0</inkml:trace>
  <inkml:trace contextRef="#ctx0" brushRef="#br0" timeOffset="36.47">1200 868 7423 0 0,'0'-5'2816'0'0,"-1"-4"-416"0"0,-3-4 3744 0 0,-3 1-4800 0 0,-4 3-256 0 0,-8 6-320 0 0,-7 7-544 0 0,-4 4-96 0 0,-1 6-96 0 0,-1 5-96 0 0,1 4-32 0 0,3 3-32 0 0,5 3 0 0 0,4 2 96 0 0,7 2 0 0 0,7 1 96 0 0,9-1 32 0 0,6-2 96 0 0,5-3 32 0 0,5-5 160 0 0,4-8 96 0 0,1-6-256 0 0,1-7-128 0 0,-3-7 0 0 0,-2-5 0 0 0,-1-6 32 0 0,-5-4 0 0 0,-4-4 0 0 0,-4-3 0 0 0,-6 1-64 0 0,-4-3-64 0 0,-1 3 96 0 0,-2 3 0 0 0,-3 4 32 0 0,3 6 0 0 0,0 10-64 0 0,2 6 32 0 0,3 8 0 0 0,3 5 32 0 0,6 6 0 0 0,2 3-64 0 0,3 3-64 0 0,3 0-128 0 0,3-1-64 0 0,2-3-704 0 0,1-4-256 0 0,0-5-1344 0 0,1-4-544 0 0,-3-5 3040 0 0</inkml:trace>
  <inkml:trace contextRef="#ctx0" brushRef="#br0" timeOffset="36.47">1389 859 7551 0 0,'-2'0'2880'0'0,"0"1"6528"0"0,0 3-8320 0 0,-1 4-608 0 0,3 2-96 0 0,-1 4-32 0 0,0 5-128 0 0,3 5-64 0 0,0 2 64 0 0,2 4 0 0 0,0-3 32 0 0,1 2 0 0 0,1-3 128 0 0,0-2 96 0 0,1-5-64 0 0,0-7 0 0 0,2-9-160 0 0,0-8-224 0 0,-1-9-32 0 0,2-4 0 0 0,0-7 0 0 0,0-3 0 0 0,2-4 0 0 0,0 2 0 0 0,0 3 0 0 0,0 3 192 0 0,-1 6 128 0 0,0 10 256 0 0,-1 9-448 0 0,0 10-96 0 0,-2 8 0 0 0,0 9-32 0 0,-3 6 0 0 0,0 5 0 0 0,-3 2-224 0 0,1 1-96 0 0,0-4-736 0 0,1-3-352 0 0,0-5-1472 0 0,0-9-608 0 0,1-7 3488 0 0</inkml:trace>
  <inkml:trace contextRef="#ctx0" brushRef="#br0" timeOffset="36.47">1763 819 5631 0 0,'-1'-5'2560'0'0,"-3"-3"-448"0"0,-1 0 7264 0 0,0 8-7520 0 0,0 9-1504 0 0,-1 8-192 0 0,1 7-96 0 0,0 6-32 0 0,-1 7-32 0 0,3 5 128 0 0,0 3 64 0 0,2 2 128 0 0,0 0 32 0 0,1-2 32 0 0,2-6 64 0 0,2-4 64 0 0,2-10-32 0 0,2-10-224 0 0,1-13-96 0 0,1-10-96 0 0,2-10-64 0 0,0-8-64 0 0,3-7-32 0 0,0-6 64 0 0,1-8 0 0 0,-1-1-64 0 0,-2-2 0 0 0,-1 1-512 0 0,-3 5-224 0 0,-1 3-640 0 0,-2 7-288 0 0,-1 5-896 0 0,-4 6-384 0 0,-3 6 3040 0 0</inkml:trace>
  <inkml:trace contextRef="#ctx0" brushRef="#br0" timeOffset="36.47">1891 987 12031 0 0,'0'8'5472'0'0,"3"6"-3264"0"0,-1 4 256 0 0,2 0-832 0 0,1-1-256 0 0,2 1-640 0 0,1-1-224 0 0,2 1-288 0 0,0 1-160 0 0,0 1-32 0 0,1 2-608 0 0,-2 0-256 0 0,2-2-2240 0 0,-1-2-1024 0 0,-2-4 4096 0 0</inkml:trace>
  <inkml:trace contextRef="#ctx0" brushRef="#br0" timeOffset="36.47">2227 1135 511 0 0,'2'4'256'0'0,"1"5"1664"0"0,-2 5 3616 0 0,1 2-2752 0 0,-1 0-640 0 0,0-1-256 0 0,0 0-64 0 0,-1-5 64 0 0,0-5-1216 0 0,0-5-32 0 0,0-7-32 0 0,0-7-64 0 0,-3-5 0 0 0,1-5-32 0 0,-2-6 96 0 0,-1-6-64 0 0,-2-5 32 0 0,0-6-160 0 0,0-4 0 0 0,1 0-320 0 0,0 2-64 0 0,0 2 32 0 0,4 4 32 0 0,2 5-32 0 0,1 4-64 0 0,1 3-64 0 0,3 5 32 0 0,2 5-128 0 0,3 4 32 0 0,4 5-96 0 0,3 6 0 0 0,3 6-672 0 0,2 6-256 0 0,0 6-1344 0 0,-1 5-544 0 0,-3 1 3040 0 0</inkml:trace>
  <inkml:trace contextRef="#ctx0" brushRef="#br0" timeOffset="36.47">2119 997 8831 0 0,'-5'0'4064'0'0,"0"1"5856"0"0,4 2-8864 0 0,6 0-32 0 0,5 3-448 0 0,6-1-224 0 0,6 2-224 0 0,5-2-128 0 0,5 0-320 0 0,2-2-192 0 0,0-3-1312 0 0,-2-2-544 0 0,-3-1-3808 0 0,-7-1 6176 0 0</inkml:trace>
  <inkml:trace contextRef="#ctx0" brushRef="#br0" timeOffset="36.47">2494 829 9215 0 0,'-3'0'4192'0'0,"-2"1"1184"0"0,-1 3-4416 0 0,0 3-384 0 0,2 7-160 0 0,1 7-224 0 0,0 7 64 0 0,3 4 0 0 0,0 0 0 0 0,5 1 0 0 0,-1-2 64 0 0,2-5 32 0 0,1-4 32 0 0,1-7 0 0 0,1-6-128 0 0,2-4-96 0 0,2-5-64 0 0,1-4-96 0 0,1-6-128 0 0,1-7 0 0 0,-1-4 128 0 0,-3-1 128 0 0,-3-4 32 0 0,-1-1 0 0 0,-4 2 32 0 0,-1 1 96 0 0,-3 10 96 0 0,-3 10-160 0 0,1 10 0 0 0,0 7 32 0 0,0 7 0 0 0,1 1-128 0 0,2 5-32 0 0,2-2-192 0 0,5 2 0 0 0,2 0-832 0 0,3-2-256 0 0,4-2-1792 0 0,5-5-800 0 0,-3-4 3776 0 0</inkml:trace>
  <inkml:trace contextRef="#ctx0" brushRef="#br0" timeOffset="36.47">2839 927 7295 0 0,'-2'4'3424'0'0,"0"2"1568"0"0,0 2-3104 0 0,1 2-320 0 0,-1 2-384 0 0,1 1-128 0 0,0 1-576 0 0,0 1 288 0 0,1 2 160 0 0,0-1-192 0 0,-1 0-128 0 0,0-2-192 0 0,1-3 480 0 0,1-5 256 0 0,2-5-992 0 0,0-7-32 0 0,1-3-64 0 0,0-4-64 0 0,2-3 96 0 0,-1-3 0 0 0,0-1-32 0 0,2-1-64 0 0,-1 3-64 0 0,1 2-32 0 0,-1 4 64 0 0,2 4 0 0 0,1 5-64 0 0,0 4 0 0 0,3 5-96 0 0,2 2-32 0 0,0 0-672 0 0,2 0-256 0 0,1-3-1344 0 0,2-3-544 0 0,-1-4 3040 0 0</inkml:trace>
  <inkml:trace contextRef="#ctx0" brushRef="#br0" timeOffset="36.47">3155 642 6527 0 0,'-3'-3'3008'0'0,"-2"0"-928"0"0,-1 0 2624 0 0,1 3-1600 0 0,-2 3-2080 0 0,0 5-576 0 0,-1 3 288 0 0,-1 8 128 0 0,0 8 256 0 0,0 10 96 0 0,0 9-288 0 0,3 4-96 0 0,2 5-544 0 0,2 1-192 0 0,3-1-64 0 0,2-3 32 0 0,2-6-320 0 0,1-8-64 0 0,0-5-768 0 0,5-7-320 0 0,0-9-1728 0 0,1-5-800 0 0,-2-7 3936 0 0</inkml:trace>
  <inkml:trace contextRef="#ctx0" brushRef="#br0" timeOffset="36.47">2987 967 11903 0 0,'-6'4'5472'0'0,"-5"3"-3776"0"0,2 2 1952 0 0,2 0-1728 0 0,6 2-448 0 0,6-2-160 0 0,7 1-736 0 0,6-1-224 0 0,8-2 0 0 0,6 2-288 0 0,4-3-96 0 0,3-1-1056 0 0,1-2-416 0 0,3-3-5024 0 0,-7-2 6528 0 0</inkml:trace>
  <inkml:trace contextRef="#ctx0" brushRef="#br0" timeOffset="36.47">3649 1007 5119 0 0,'-2'-2'4224'0'0,"-2"-2"288"0"0,-4 0-896 0 0,-2 0-2080 0 0,-4-1-32 0 0,-4 3-736 0 0,-1 1-192 0 0,-2 2-96 0 0,2 3-352 0 0,1 4-128 0 0,1 5-128 0 0,0 4 0 0 0,2 5 96 0 0,3 5 0 0 0,4 2 96 0 0,6 4 32 0 0,6-4 224 0 0,4 0 128 0 0,4-6-32 0 0,5-7 0 0 0,0-9-96 0 0,2-9-32 0 0,-1-9-160 0 0,0-8-32 0 0,0-5 96 0 0,-4-5 96 0 0,-2-3 0 0 0,-4-2 0 0 0,-5-2-32 0 0,-3 2 0 0 0,-3 2-64 0 0,-2 6 32 0 0,-1 5-192 0 0,-1 8-32 0 0,0 7 64 0 0,1 11 32 0 0,1 8 32 0 0,4 5 0 0 0,3 6 0 0 0,3 5 0 0 0,5 3-160 0 0,1 1-32 0 0,3 0-768 0 0,2-2-224 0 0,2-4-1760 0 0,0-4-640 0 0,-1-6 3456 0 0</inkml:trace>
  <inkml:trace contextRef="#ctx0" brushRef="#br0" timeOffset="36.47">3826 977 7423 0 0,'-3'0'2816'0'0,"-1"-2"-832"0"0,-1 1 5184 0 0,2 5-4640 0 0,2 3-1952 0 0,2 3-64 0 0,0 4 32 0 0,2 2-32 0 0,1 5 96 0 0,-1 2-288 0 0,-1 2-32 0 0,2-3 32 0 0,-1-2 32 0 0,-1-4 32 0 0,2-4 0 0 0,-1-6-192 0 0,3-5-128 0 0,0-6-32 0 0,3-2 32 0 0,0-4-96 0 0,-1-2 0 0 0,1 0 96 0 0,0-2 96 0 0,-1 1-224 0 0,0 2 0 0 0,-1 4-32 0 0,0 4 96 0 0,-2 5 0 0 0,0 2 0 0 0,0 2 0 0 0,2 1 32 0 0,2-1-64 0 0,3-3 32 0 0,1-4 64 0 0,2-1-96 0 0,1-2 0 0 0,0-2 96 0 0,1-1 32 0 0,0 1 160 0 0,-2 2 96 0 0,-1 4 0 0 0,-2 4 96 0 0,-2 5-96 0 0,-1 5-32 0 0,-2 3-192 0 0,1 4-96 0 0,-2 4-352 0 0,-2 3-128 0 0,1 0-2048 0 0,0-3-864 0 0,0-4-3584 0 0,-1-5 6944 0 0</inkml:trace>
  <inkml:trace contextRef="#ctx0" brushRef="#br0" timeOffset="36.47">4448 1273 6399 0 0,'0'2'3008'0'0,"-1"3"-1632"0"0,-1 4 3680 0 0,2-4-800 0 0,5-8-3648 0 0,4-7-160 0 0,3-8 0 0 0,3-7-128 0 0,0-9-32 0 0,2-5-96 0 0,2-5-32 0 0,2-8 32 0 0,1-7 32 0 0,-1-2-32 0 0,-4 1-32 0 0,-2 7-32 0 0,-3 6 0 0 0,-4 7-160 0 0,-4 9-32 0 0,-2 11-192 0 0,-4 11-64 0 0,-2 18 0 0 0,-1 12 32 0 0,0 10 192 0 0,0 11 32 0 0,0 8 64 0 0,3 6 0 0 0,2 0 192 0 0,4-2 128 0 0,5-7-96 0 0,4-12-64 0 0,4-11-64 0 0,4-14-96 0 0,5-11 32 0 0,5-15-32 0 0,0-10-96 0 0,1-12 64 0 0,-1-7 96 0 0,-3-6 96 0 0,-4-4 352 0 0,-4 2 224 0 0,-6 5 32 0 0,-6 5 96 0 0,-5 7-288 0 0,-5 9-96 0 0,-6 13-192 0 0,-4 14-128 0 0,-3 11 0 0 0,1 15-32 0 0,0 12 0 0 0,1 17 64 0 0,3 11-32 0 0,3 9 64 0 0,2 4-288 0 0,3-2 0 0 0,3-5-992 0 0,5-9-416 0 0,2-7-3616 0 0,4-13-1600 0 0,0-13 6688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3:26.325"/>
    </inkml:context>
    <inkml:brush xml:id="br0">
      <inkml:brushProperty name="width" value="0.05" units="cm"/>
      <inkml:brushProperty name="height" value="0.05" units="cm"/>
    </inkml:brush>
  </inkml:definitions>
  <inkml:trace contextRef="#ctx0" brushRef="#br0">206 446 511 0 0,'0'-2'256'0'0,"0"-2"8320"0"0,-2-2-2112 0 0,-2-1-4512 0 0,-2-1-640 0 0,-1 1-128 0 0,-5 0-64 0 0,0 1-416 0 0,-1 1-128 0 0,-2 1-192 0 0,0 1 0 0 0,-1 2-288 0 0,-1 2-64 0 0,1 3-32 0 0,0 4 64 0 0,2 2-192 0 0,1 5 32 0 0,2 3-32 0 0,2 3 64 0 0,3 3 96 0 0,4 4 64 0 0,3-1 32 0 0,2-2 0 0 0,2-3 64 0 0,5-3 32 0 0,1-5 96 0 0,3-9 32 0 0,2-6-96 0 0,2-9 0 0 0,0-5-160 0 0,0-6 0 0 0,0-3 96 0 0,-2-2 32 0 0,-1-2-32 0 0,-4 2-32 0 0,-1 2-32 0 0,-4 3 0 0 0,-1 3-64 0 0,-3 6-128 0 0,-1 7-32 0 0,1 7 192 0 0,-1 10 96 0 0,3 4-96 0 0,1 8-64 0 0,2 4 0 0 0,1 4-32 0 0,1 0-224 0 0,1-1-96 0 0,0-3-800 0 0,2-5-384 0 0,0-7-1696 0 0,2-7-768 0 0,-1-6 3968 0 0</inkml:trace>
  <inkml:trace contextRef="#ctx0" brushRef="#br0" timeOffset="36.47">452 377 5759 0 0,'0'-4'2688'0'0,"-1"2"-384"0"0,-2 1 800 0 0,0 4 2208 0 0,-1 2-3712 0 0,0 3-416 0 0,0 7-480 0 0,0 7-544 0 0,1 5-192 0 0,2 3-32 0 0,-1 0-832 0 0,3-2-352 0 0,1-4-1760 0 0,2-7-704 0 0,-1-6 3712 0 0</inkml:trace>
  <inkml:trace contextRef="#ctx0" brushRef="#br0" timeOffset="36.47">463 1 7679 0 0,'-4'-1'3520'0'0,"-2"2"-1984"0"0,-1 5 1536 0 0,2 3-1792 0 0,2 3-32 0 0,3 3 64 0 0,2 7 192 0 0,3 3-512 0 0,2 0 32 0 0,1-5 32 0 0,2-4-320 0 0,2-7-96 0 0,1-8-192 0 0,-1-7-32 0 0,0-6-96 0 0,-2-5-32 0 0,-3-1-32 0 0,-4 0 0 0 0,-5 0-128 0 0,-5 2-96 0 0,-3 3-224 0 0,-3 2-128 0 0,-3 4-320 0 0,-2 4-160 0 0,-1 6-1056 0 0,1 6-448 0 0,0 5-2560 0 0,3 5-1024 0 0,4 0 5888 0 0</inkml:trace>
  <inkml:trace contextRef="#ctx0" brushRef="#br0" timeOffset="36.47">590 278 7807 0 0,'-1'0'3648'0'0,"-3"3"-1984"0"0,-1 3 1888 0 0,2 2-2112 0 0,0 4-256 0 0,1 0-96 0 0,1 4-608 0 0,0 3 352 0 0,1 1 128 0 0,0 0-224 0 0,0 1-96 0 0,0 0-96 0 0,2-3 480 0 0,2-5-512 0 0,0-6-192 0 0,4-9-128 0 0,1-5-32 0 0,1-4-32 0 0,1-4 64 0 0,1 0 32 0 0,1-2 96 0 0,0 1 32 0 0,-1 2-32 0 0,0 3-32 0 0,2 6 224 0 0,-2 5-384 0 0,0 8-96 0 0,-3 6-160 0 0,0 7-64 0 0,-3 5-416 0 0,-2 4-160 0 0,-1 2-2048 0 0,-1-1-896 0 0,1-5 3712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3:26.326"/>
    </inkml:context>
    <inkml:brush xml:id="br0">
      <inkml:brushProperty name="width" value="0.05" units="cm"/>
      <inkml:brushProperty name="height" value="0.05" units="cm"/>
    </inkml:brush>
  </inkml:definitions>
  <inkml:trace contextRef="#ctx0" brushRef="#br0">87 2 7807 0 0,'-2'-1'3648'0'0,"0"0"2432"0"0,-2 2-5376 0 0,0 4 64 0 0,-1 7-416 0 0,1 7 32 0 0,-3 10-32 0 0,-2 7-192 0 0,-1 5-96 0 0,0 3-896 0 0,-1-3-320 0 0,1-4-4000 0 0,1-7 5152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3:26.327"/>
    </inkml:context>
    <inkml:brush xml:id="br0">
      <inkml:brushProperty name="width" value="0.05" units="cm"/>
      <inkml:brushProperty name="height" value="0.05" units="cm"/>
    </inkml:brush>
  </inkml:definitions>
  <inkml:trace contextRef="#ctx0" brushRef="#br0">3 308 5503 0 0,'1'4'2560'0'0,"-2"0"-672"0"0,-1 2 2144 0 0,1 0 224 0 0,2-2-3520 0 0,5-2 32 0 0,6-4 96 0 0,2-5 32 0 0,4-2-224 0 0,4-8-64 0 0,2-2-288 0 0,2-7-64 0 0,0-3-64 0 0,-1-1 32 0 0,-1-1-128 0 0,-2 1-64 0 0,-1 3 192 0 0,-4 2 96 0 0,-3 4-256 0 0,-4 8-64 0 0,-6 8-64 0 0,-3 9-32 0 0,-5 12 0 0 0,-2 9 64 0 0,-4 9 0 0 0,1 9-64 0 0,-1 9 0 0 0,2 6 64 0 0,3 6 0 0 0,1 1-320 0 0,4-2-160 0 0,1-6-800 0 0,3-9-352 0 0,1-10-2816 0 0,5-11-1152 0 0,-1-11 5632 0 0</inkml:trace>
  <inkml:trace contextRef="#ctx0" brushRef="#br0" timeOffset="36.47">447 2 8319 0 0,'-2'-1'3744'0'0,"2"0"-1568"0"0,1 1 4800 0 0,5 2-5472 0 0,3 1-160 0 0,7 1-448 0 0,5 0-736 0 0,4 0-256 0 0,3-2-64 0 0,2 1-1504 0 0,2-3-640 0 0,2 3-3840 0 0,-7-1 6144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3:26.328"/>
    </inkml:context>
    <inkml:brush xml:id="br0">
      <inkml:brushProperty name="width" value="0.05" units="cm"/>
      <inkml:brushProperty name="height" value="0.05" units="cm"/>
    </inkml:brush>
  </inkml:definitions>
  <inkml:trace contextRef="#ctx0" brushRef="#br0">158 10 3711 0 0,'0'-3'1408'0'0,"-1"-2"384"0"0,-2 3 8640 0 0,1 3-9888 0 0,1 4 32 0 0,-1 3-352 0 0,0 8-64 0 0,-1 5-32 0 0,1 6 64 0 0,-1 4-96 0 0,-1 1-64 0 0,2 0 256 0 0,0-1 128 0 0,-1-4 160 0 0,0-4 704 0 0,2-5-736 0 0,3-10 384 0 0,3-8-640 0 0,2-6-96 0 0,2-5-96 0 0,2 0-96 0 0,2-1 96 0 0,-1 5 0 0 0,2 2-32 0 0,-1 4-64 0 0,1 4 32 0 0,-2 7-32 0 0,0 2 192 0 0,-3 5 128 0 0,-3 3-32 0 0,-6 4 0 0 0,-4 1 32 0 0,-7 3 32 0 0,-4 1-96 0 0,-6-2-96 0 0,-1-1-64 0 0,-4-3-96 0 0,-1-6-64 0 0,-1-6-32 0 0,0-6-288 0 0,2-8-160 0 0,5-4-1120 0 0,3-6-512 0 0,7-2-2912 0 0,7-3-1184 0 0,3 1 6272 0 0</inkml:trace>
  <inkml:trace contextRef="#ctx0" brushRef="#br0" timeOffset="36.47">415 415 8703 0 0,'-2'2'3232'0'0,"-1"2"-512"0"0,-2 2 2048 0 0,0 1-736 0 0,0 2-2528 0 0,0 1-832 0 0,1 0 352 0 0,2-1-5920 0 0,2-3-1600 0 0,2-1 6496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3:26.329"/>
    </inkml:context>
    <inkml:brush xml:id="br0">
      <inkml:brushProperty name="width" value="0.05" units="cm"/>
      <inkml:brushProperty name="height" value="0.05" units="cm"/>
    </inkml:brush>
  </inkml:definitions>
  <inkml:trace contextRef="#ctx0" brushRef="#br0">183 170 6399 0 0,'0'-1'2880'0'0,"-2"-4"-1024"0"0,-1-1 2048 0 0,-3 0-1568 0 0,-3 1-1344 0 0,-4 1-224 0 0,-6 4-512 0 0,-1 2-352 0 0,-1 9-96 0 0,-1 5-128 0 0,2 8-32 0 0,1 8 96 0 0,4 6 96 0 0,4 4-64 0 0,8 5 0 0 0,5-1 192 0 0,9-6 64 0 0,4-5 576 0 0,8-11 320 0 0,4-9-64 0 0,2-13-32 0 0,1-9-192 0 0,-1-10-64 0 0,-1-5 32 0 0,-6-6 0 0 0,-5-2 32 0 0,-5-2 0 0 0,-7-2-288 0 0,-5 2-128 0 0,-7 1-128 0 0,-5 5-96 0 0,-3 5-192 0 0,-6 9-128 0 0,1 8-448 0 0,-1 9-160 0 0,2 6-992 0 0,5 5-448 0 0,5 3-3200 0 0,5-2 5568 0 0</inkml:trace>
  <inkml:trace contextRef="#ctx0" brushRef="#br0" timeOffset="36.47">450 170 9343 0 0,'-4'-1'3520'0'0,"-2"-4"-992"0"0,-2 1 2336 0 0,0-2-3936 0 0,2 0 384 0 0,3-2-992 0 0,6 1 448 0 0,4-1-480 0 0,5 4-96 0 0,3 2 32 0 0,5 2 0 0 0,0 5 32 0 0,1 3 0 0 0,2 4-128 0 0,-4 5-96 0 0,-2 6 64 0 0,-4 3 0 0 0,-4 4-192 0 0,-8 4-64 0 0,-7 2-384 0 0,-5 2-96 0 0,-4 0-32 0 0,-6 3 0 0 0,-2-5 224 0 0,0-4 128 0 0,0-4 96 0 0,3-6 96 0 0,2-9-32 0 0,4-6 32 0 0,1-7 96 0 0,3-5 0 0 0,4-4-64 0 0,3-1 0 0 0,2-1 128 0 0,2 0 32 0 0,5 1 544 0 0,3 3-192 0 0,3 4 160 0 0,2 2 32 0 0,2 4 96 0 0,4 3-32 0 0,1 3-32 0 0,2 3-192 0 0,2 1-128 0 0,0 1-256 0 0,0 0-96 0 0,0-1-1152 0 0,-1-1-480 0 0,-1-1-4928 0 0,-6-2 6592 0 0</inkml:trace>
  <inkml:trace contextRef="#ctx0" brushRef="#br0" timeOffset="36.47">962 535 10111 0 0,'3'-2'4704'0'0,"-5"0"-2816"0"0,0 2 256 0 0,-2 0 1216 0 0,-1 3-2112 0 0,0 0-1472 0 0,0-1-384 0 0,1-2 608 0 0</inkml:trace>
  <inkml:trace contextRef="#ctx0" brushRef="#br0" timeOffset="36.47">1081 190 7551 0 0,'-3'-3'2816'0'0,"-5"-3"-640"0"0,0-3 1216 0 0,-2 1-1888 0 0,2 1-448 0 0,2-2-96 0 0,4-2-96 0 0,5-1-416 0 0,6-3-96 0 0,4 2-32 0 0,4 0-192 0 0,6 3-96 0 0,1 2 0 0 0,4 5 32 0 0,3 6 256 0 0,0 5 96 0 0,-1 6 0 0 0,-3 8 0 0 0,-4 7-160 0 0,-7 7 0 0 0,-7 5-160 0 0,-8 6-64 0 0,-8 5 0 0 0,-6 3-32 0 0,-4 0 0 0 0,-2 0 0 0 0,-2-3 0 0 0,0-7 0 0 0,1-6 0 0 0,1-10 0 0 0,3-8-160 0 0,-1-9 32 0 0,2-9 0 0 0,3-7 64 0 0,3-6-32 0 0,1-3-32 0 0,4-3-64 0 0,1 0 32 0 0,4-1 96 0 0,1 2 32 0 0,1 2 32 0 0,3 1 0 0 0,3 2 128 0 0,1 4 160 0 0,2 0 32 0 0,4 2 64 0 0,2 1 0 0 0,3 3 0 0 0,3 3-192 0 0,3 3-128 0 0,1 3-128 0 0,4 0-32 0 0,-2 3-224 0 0,1 0-128 0 0,-4 1-800 0 0,1-3-416 0 0,-3-2-1920 0 0,-1-4-896 0 0,-4-1 4480 0 0</inkml:trace>
  <inkml:trace contextRef="#ctx0" brushRef="#br0" timeOffset="36.47">1802 2 9727 0 0,'0'-1'4384'0'0,"-2"0"-2592"0"0,-2 2 3136 0 0,-2 5-4032 0 0,0 3-192 0 0,-4 12-256 0 0,-4 10-352 0 0,-1 8-64 0 0,-1 11-32 0 0,0 5 96 0 0,1 5 0 0 0,2 2 160 0 0,3-2 160 0 0,3-4-96 0 0,4-7 0 0 0,3-6 64 0 0,5-13 96 0 0,3-13-192 0 0,2-13-96 0 0,2-10-32 0 0,2-9-32 0 0,-1-6 128 0 0,-2-3 96 0 0,-3-4-64 0 0,-4 1 0 0 0,-6 0-96 0 0,-5 4-32 0 0,-4 4-256 0 0,-4 5-64 0 0,-3 5-640 0 0,0 6-288 0 0,-1 3-1824 0 0,4 5-832 0 0,4 2 3744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3:26.330"/>
    </inkml:context>
    <inkml:brush xml:id="br0">
      <inkml:brushProperty name="width" value="0.05" units="cm"/>
      <inkml:brushProperty name="height" value="0.05" units="cm"/>
    </inkml:brush>
  </inkml:definitions>
  <inkml:trace contextRef="#ctx0" brushRef="#br0">424 270 4479 0 0,'13'-10'2144'0'0,"13"-10"-96"0"0,4-1 640 0 0,-1-2-352 0 0,-3 3-96 0 0,-4 1-384 0 0,-4 2-32 0 0,-5 0-1024 0 0,-4 2-160 0 0,-9 1-96 0 0,-6 4-224 0 0,-9 7-96 0 0,-8 4-224 0 0,-12 10-64 0 0,-7 10 32 0 0,-5 9 0 0 0,-3 7-64 0 0,3 8 0 0 0,7 5 128 0 0,10 6 32 0 0,12 4 128 0 0,15 1 32 0 0,14-1 160 0 0,13-1 96 0 0,9-4-192 0 0,6-2-32 0 0,1-4 0 0 0,-2-2 0 0 0,-5 0 0 0 0,-10 0 0 0 0,-10-2-128 0 0,-16 1-96 0 0,-19 2-96 0 0,-16 0-32 0 0,-9-4-32 0 0,-12-3 0 0 0,-4-6-64 0 0,-2-8-32 0 0,2-7-160 0 0,8-10 0 0 0,9-5 128 0 0,15-12 64 0 0,15-9 32 0 0,17-10 32 0 0,17-8 160 0 0,16-5 32 0 0,14-4 256 0 0,11-3 192 0 0,5 2 32 0 0,4 3-32 0 0,-2 3-192 0 0,-5 7-128 0 0,-8 7 32 0 0,-11 10 0 0 0,-11 11-96 0 0,-13 14-96 0 0,-10 13-96 0 0,-15 14-32 0 0,-8 10-32 0 0,-7 10 0 0 0,-5 2 96 0 0,2-2 0 0 0,6-5-64 0 0,9-12 0 0 0,9-14-32 0 0,13-16 0 0 0,9-14 160 0 0,17-19 32 0 0,9-15 64 0 0,11-7 0 0 0,3-7 0 0 0,-1 0 0 0 0,-4 2 64 0 0,-7 8 32 0 0,-9 7-96 0 0,-14 15-96 0 0,-10 13 64 0 0,-13 17 0 0 0,-13 15-32 0 0,-9 9-64 0 0,-4 8 96 0 0,-1-1 0 0 0,2 0 32 0 0,7-9 0 0 0,9-9-64 0 0,12-18-64 0 0,11-14 32 0 0,13-16-32 0 0,11-13 0 0 0,9-10 0 0 0,2-3 64 0 0,1 1 32 0 0,-6 5 96 0 0,-8 9 96 0 0,-16 16-64 0 0,-14 16-128 0 0,-16 16 0 0 0,-11 16-32 0 0,-8 10-64 0 0,-5 6 32 0 0,2-2-32 0 0,4-3 0 0 0,8-8 0 0 0,8-10 0 0 0,9-12 0 0 0,9-9-224 0 0,5-6 0 0 0,4-5-256 0 0,0 4-96 0 0,0 5 320 0 0,-7 12 128 0 0,-8 15 224 0 0,-7 12 96 0 0,-5 7 64 0 0,-1-2 64 0 0,0-6 256 0 0,7-13 96 0 0,8-12-256 0 0,18-24-160 0 0,14-20-160 0 0,23-27-96 0 0,18-23-64 0 0,20-20-32 0 0,15-11-448 0 0,18-13-128 0 0,7-1-512 0 0,9-3-192 0 0,3 5-544 0 0,8 3-224 0 0,2 8-832 0 0,7 6-352 0 0,-26 21 3328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27:26.613"/>
    </inkml:context>
    <inkml:brush xml:id="br0">
      <inkml:brushProperty name="width" value="0.05" units="cm"/>
      <inkml:brushProperty name="height" value="0.05" units="cm"/>
    </inkml:brush>
  </inkml:definitions>
  <inkml:trace contextRef="#ctx0" brushRef="#br0">0 17 16383 0 0,'1'14'0'0'0,"1"12"0"0"0,2 12 0 0 0,-1 8 0 0 0,1 9 0 0 0,1 6 0 0 0,-2 5 0 0 0,0 3 0 0 0,-2 4 0 0 0,0 1 0 0 0,0-3 0 0 0,1-2 0 0 0,0-4 0 0 0,0-6 0 0 0,-2-6 0 0 0,1-5 0 0 0,-1-7 0 0 0,0-8 0 0 0,0-6 0 0 0,0-4 0 0 0,1-8 0 0 0,1-3 0 0 0,0-4 0 0 0</inkml:trace>
  <inkml:trace contextRef="#ctx0" brushRef="#br0" timeOffset="1">0 43 16383 0 0,'9'0'0'0'0,"11"-1"0"0"0,13-1 0 0 0,13-2 0 0 0,11 1 0 0 0,6 0 0 0 0,3 1 0 0 0,0 1 0 0 0,-5-1 0 0 0,-6 2 0 0 0,-8 0 0 0 0,-10 2 0 0 0,-8 0 0 0 0,-8 0 0 0 0</inkml:trace>
  <inkml:trace contextRef="#ctx0" brushRef="#br0" timeOffset="2">112 493 16383 0 0,'11'-1'0'0'0,"9"-3"0"0"0,8 0 0 0 0,7-2 0 0 0,3 0 0 0 0,2-1 0 0 0,-2 2 0 0 0,-3 0 0 0 0,-4 2 0 0 0,-5 1 0 0 0</inkml:trace>
  <inkml:trace contextRef="#ctx0" brushRef="#br0" timeOffset="3">641 632 16383 0 0,'1'7'0'0'0,"1"8"0"0"0,1 4 0 0 0,1 6 0 0 0,-1 3 0 0 0,0 1 0 0 0,0-2 0 0 0,0-2 0 0 0,-1-4 0 0 0,-4-24 0 0 0,1-20 0 0 0,2-16 0 0 0,5-10 0 0 0,7-4 0 0 0,7-1 0 0 0,4 4 0 0 0,5 6 0 0 0,3 11 0 0 0,0 9 0 0 0,1 11 0 0 0,-6 8 0 0 0</inkml:trace>
  <inkml:trace contextRef="#ctx0" brushRef="#br0" timeOffset="4">1212 571 16383 0 0,'-9'-4'0'0'0,"-7"-2"0"0"0,-4 2 0 0 0,-3 3 0 0 0,-4 5 0 0 0,-1 5 0 0 0,0 6 0 0 0,0 7 0 0 0,1 5 0 0 0,3 4 0 0 0,4 1 0 0 0,6 0 0 0 0,4-2 0 0 0,5 0 0 0 0,4-4 0 0 0,4-2 0 0 0,4-5 0 0 0,6-5 0 0 0,5-8 0 0 0,5-8 0 0 0,7-9 0 0 0,7-11 0 0 0,4-8 0 0 0,0-7 0 0 0,-3-3 0 0 0,-5 1 0 0 0,-6 4 0 0 0,-7 7 0 0 0,-5 6 0 0 0,-10 24 0 0 0,-8 17 0 0 0,-2 9 0 0 0,-3 7 0 0 0,2-1 0 0 0,3-2 0 0 0,1-5 0 0 0,5-7 0 0 0,2-6 0 0 0,9-9 0 0 0,10-12 0 0 0,8-10 0 0 0,4-10 0 0 0,3-7 0 0 0,-2-1 0 0 0,-4 2 0 0 0,-6 7 0 0 0,-6 6 0 0 0,-5 6 0 0 0,-6 7 0 0 0,-2 6 0 0 0,-3 8 0 0 0,-3 8 0 0 0,-1 4 0 0 0,-2 6 0 0 0,-1 3 0 0 0,-2-1 0 0 0,0-3 0 0 0,-1-4 0 0 0,0-4 0 0 0,9-22 0 0 0,9-16 0 0 0,9-12 0 0 0,6-6 0 0 0,4-1 0 0 0,1 4 0 0 0,-1 6 0 0 0,-6 9 0 0 0,-5 9 0 0 0,-5 6 0 0 0,-5 7 0 0 0,-5 7 0 0 0,-2 12 0 0 0,-5 10 0 0 0,-3 6 0 0 0,-2 3 0 0 0,-2 1 0 0 0,1-2 0 0 0,1-4 0 0 0,3-5 0 0 0,3-4 0 0 0,2-3 0 0 0,1-5 0 0 0</inkml:trace>
  <inkml:trace contextRef="#ctx0" brushRef="#br0" timeOffset="5">2051 26 16383 0 0,'0'12'0'0'0,"0"12"0"0"0,-1 13 0 0 0,-2 11 0 0 0,-3 7 0 0 0,-1 7 0 0 0,0 3 0 0 0,-4 3 0 0 0,-1 0 0 0 0,0 1 0 0 0,-3-4 0 0 0,1-3 0 0 0,-3-5 0 0 0,2-7 0 0 0,2-8 0 0 0,2-8 0 0 0,2-9 0 0 0,3-8 0 0 0,2-5 0 0 0</inkml:trace>
  <inkml:trace contextRef="#ctx0" brushRef="#br0" timeOffset="6">2276 485 16383 0 0,'-7'4'0'0'0,"-8"6"0"0"0,-9 6 0 0 0,-4 5 0 0 0,-3 3 0 0 0,1 0 0 0 0,3-1 0 0 0,4-3 0 0 0,7-3 0 0 0,5-3 0 0 0,5-3 0 0 0,3-2 0 0 0,4 0 0 0 0,3 1 0 0 0,2 2 0 0 0,4-1 0 0 0,1 2 0 0 0,0 0 0 0 0,0-1 0 0 0,-1-1 0 0 0,-2-1 0 0 0,-1-1 0 0 0</inkml:trace>
  <inkml:trace contextRef="#ctx0" brushRef="#br0" timeOffset="7">2311 744 16383 0 0,'9'-8'0'0'0,"8"-10"0"0"0,9-8 0 0 0,5-8 0 0 0,6-7 0 0 0,6-4 0 0 0,1-6 0 0 0,4-3 0 0 0,0-2 0 0 0,-2-2 0 0 0,-4-1 0 0 0,-5 4 0 0 0,-7 4 0 0 0,-8 7 0 0 0,-7 8 0 0 0,-8 7 0 0 0,-6 7 0 0 0,-6 5 0 0 0,-11 10 0 0 0,-9 9 0 0 0,-7 11 0 0 0,-7 12 0 0 0,-2 10 0 0 0,2 10 0 0 0,4 7 0 0 0,4 6 0 0 0,4 4 0 0 0,2 3 0 0 0,3 3 0 0 0,0 2 0 0 0,0 0 0 0 0,-1-1 0 0 0,0-4 0 0 0,-3-5 0 0 0,3-9 0 0 0,2-8 0 0 0,5-10 0 0 0,6-11 0 0 0</inkml:trace>
  <inkml:trace contextRef="#ctx0" brushRef="#br0" timeOffset="8">2233 710 16383 0 0,'9'-1'0'0'0,"12"-4"0"0"0,14-5 0 0 0,12-6 0 0 0,11-4 0 0 0,4-3 0 0 0,0-1 0 0 0,-4 1 0 0 0,-8 1 0 0 0,-10 3 0 0 0,-7 4 0 0 0,-10 4 0 0 0,-6 2 0 0 0,-4 3 0 0 0,-12 18 0 0 0,-6 11 0 0 0,-2 4 0 0 0,-2 0 0 0 0,3-3 0 0 0,3-4 0 0 0,3-3 0 0 0,6-4 0 0 0,8-6 0 0 0,9-6 0 0 0,7-8 0 0 0,4-6 0 0 0,1-4 0 0 0,-3-1 0 0 0,-4 1 0 0 0,-7 3 0 0 0,-4 4 0 0 0,-7 5 0 0 0,-7 15 0 0 0,-4 10 0 0 0,-2 4 0 0 0,-1 3 0 0 0,1-4 0 0 0,2-2 0 0 0,3-4 0 0 0,1-6 0 0 0</inkml:trace>
  <inkml:trace contextRef="#ctx0" brushRef="#br0" timeOffset="9">3211 606 16383 0 0,'-3'9'0'0'0,"-1"7"0"0"0,-1 3 0 0 0,1-1 0 0 0,0-2 0 0 0,-1-2 0 0 0,12-20 0 0 0,10-16 0 0 0,7-10 0 0 0,7-4 0 0 0,3-1 0 0 0,1 6 0 0 0,-4 5 0 0 0,-2 6 0 0 0,-7 7 0 0 0,-4 4 0 0 0,-4 6 0 0 0,-5 2 0 0 0</inkml:trace>
  <inkml:trace contextRef="#ctx0" brushRef="#br0" timeOffset="10">3662 0 16383 0 0,'-2'8'0'0'0,"-1"9"0"0"0,-3 9 0 0 0,-2 9 0 0 0,-2 8 0 0 0,-2 5 0 0 0,-1 3 0 0 0,-1 2 0 0 0,-1 0 0 0 0,1-1 0 0 0,2-2 0 0 0,2-4 0 0 0,3-3 0 0 0,3-3 0 0 0,3-5 0 0 0,4-4 0 0 0,4-3 0 0 0,3-6 0 0 0,6-5 0 0 0,3-3 0 0 0,3-4 0 0 0,3-5 0 0 0,1-3 0 0 0,1-4 0 0 0,-1-4 0 0 0,-3 0 0 0 0</inkml:trace>
  <inkml:trace contextRef="#ctx0" brushRef="#br0" timeOffset="11">3402 399 16383 0 0,'7'-2'0'0'0,"10"0"0"0"0,13-1 0 0 0,10-4 0 0 0,11-1 0 0 0,3-1 0 0 0,2 0 0 0 0,-10 3 0 0 0</inkml:trace>
  <inkml:trace contextRef="#ctx0" brushRef="#br0" timeOffset="12">4458 459 16383 0 0,'-9'-3'0'0'0,"-7"-1"0"0"0,-7 0 0 0 0,-7 3 0 0 0,-5 3 0 0 0,-4 6 0 0 0,-1 5 0 0 0,1 5 0 0 0,3 3 0 0 0,4 4 0 0 0,7 1 0 0 0,5 1 0 0 0,7-2 0 0 0,6-2 0 0 0,4-1 0 0 0,6-2 0 0 0,4-3 0 0 0,4-4 0 0 0,6-5 0 0 0,7-6 0 0 0,5-8 0 0 0,7-8 0 0 0,2-7 0 0 0,-1-5 0 0 0,-4-5 0 0 0,-4 0 0 0 0,-6 1 0 0 0,-7 4 0 0 0,-4 5 0 0 0,-5 5 0 0 0,-3 6 0 0 0,-2 8 0 0 0,-1 7 0 0 0,1 6 0 0 0,0 5 0 0 0,3 3 0 0 0,5 2 0 0 0,4-1 0 0 0,3-3 0 0 0,5-5 0 0 0,2-5 0 0 0,3-6 0 0 0,2-6 0 0 0,1-7 0 0 0,0-3 0 0 0,-2-2 0 0 0,-2 1 0 0 0,-5 2 0 0 0,-6 5 0 0 0,-4 4 0 0 0,-3 3 0 0 0,-4 5 0 0 0,-4 10 0 0 0,-1 6 0 0 0,-2 1 0 0 0,0-1 0 0 0,-1-3 0 0 0,8-24 0 0 0,8-17 0 0 0,6-8 0 0 0,3-4 0 0 0,3 2 0 0 0,-1 7 0 0 0,0 7 0 0 0,-2 8 0 0 0,-1 8 0 0 0,-2 8 0 0 0,0 6 0 0 0,-2 4 0 0 0,-4 6 0 0 0,-2 1 0 0 0,-3-1 0 0 0,-3 0 0 0 0,0-5 0 0 0,-1-2 0 0 0,0-5 0 0 0,5-5 0 0 0,5-7 0 0 0,5-8 0 0 0,9-4 0 0 0,5-6 0 0 0,3 0 0 0 0,0 3 0 0 0,-5 5 0 0 0,-6 5 0 0 0,-6 5 0 0 0,-4 5 0 0 0,-5 6 0 0 0,-3 6 0 0 0,-3 6 0 0 0,-4 4 0 0 0,-2 5 0 0 0,-1 3 0 0 0,0 0 0 0 0,-2 0 0 0 0,2-2 0 0 0,0-3 0 0 0,1-3 0 0 0,2-4 0 0 0,0-2 0 0 0,2-5 0 0 0,1-2 0 0 0</inkml:trace>
  <inkml:trace contextRef="#ctx0" brushRef="#br0" timeOffset="13">5773 684 16383 0 0,'0'-9'0'0'0,"0"-10"0"0"0,2-11 0 0 0,0-10 0 0 0,0-10 0 0 0,-1-6 0 0 0,1-6 0 0 0,-2-1 0 0 0,0 0 0 0 0,0 3 0 0 0,0 4 0 0 0,0 6 0 0 0,0 8 0 0 0,-1 9 0 0 0,-1 7 0 0 0,0 27 0 0 0,3 23 0 0 0,5 17 0 0 0,4 12 0 0 0,5 2 0 0 0,4-3 0 0 0,3-5 0 0 0,2-8 0 0 0,0-9 0 0 0,-1-10 0 0 0,-1-8 0 0 0,0-9 0 0 0,0-11 0 0 0,3-10 0 0 0,2-11 0 0 0,1-9 0 0 0,1-7 0 0 0,0-4 0 0 0,-2 2 0 0 0,-3 4 0 0 0,-5 6 0 0 0,-5 6 0 0 0,-4 8 0 0 0,-3 7 0 0 0,-3 8 0 0 0,-1 9 0 0 0,-2 11 0 0 0,-1 11 0 0 0,0 11 0 0 0,0 12 0 0 0,0 6 0 0 0,-1 6 0 0 0,1 3 0 0 0,-1-1 0 0 0,3-1 0 0 0,0-5 0 0 0,1-4 0 0 0,2-6 0 0 0,1-4 0 0 0,4-5 0 0 0,-2-9 0 0 0</inkml:trace>
  <inkml:trace contextRef="#ctx0" brushRef="#br0" timeOffset="14">6674 493 16383 0 0,'-8'-2'0'0'0,"-4"-3"0"0"0,-6 3 0 0 0,-4 3 0 0 0,-2 2 0 0 0,-2 4 0 0 0,2 4 0 0 0,0 2 0 0 0,2 1 0 0 0,4 1 0 0 0,3 0 0 0 0,5-2 0 0 0,5-2 0 0 0,3 0 0 0 0,2-1 0 0 0,5-1 0 0 0,3-1 0 0 0,3-1 0 0 0,6-4 0 0 0,7-3 0 0 0,3-5 0 0 0,6-6 0 0 0,1-6 0 0 0,0-3 0 0 0,-4-4 0 0 0,-5-1 0 0 0,-5 3 0 0 0,-6 4 0 0 0,-4 3 0 0 0,-4 6 0 0 0,-3 5 0 0 0,-1 8 0 0 0,-1 4 0 0 0,2 4 0 0 0,2 2 0 0 0,2 0 0 0 0,5 1 0 0 0,5-1 0 0 0,4-2 0 0 0,4-6 0 0 0,4-6 0 0 0,2-4 0 0 0,4-7 0 0 0,1-5 0 0 0,-1-3 0 0 0,-3-2 0 0 0,-5 1 0 0 0,-7 3 0 0 0,-5 3 0 0 0,-5 4 0 0 0,-4 5 0 0 0,-2 12 0 0 0,-3 9 0 0 0,0 3 0 0 0,2 3 0 0 0,2 0 0 0 0,0-1 0 0 0,4-1 0 0 0,2 0 0 0 0,-1-4 0 0 0,0-2 0 0 0,-1-4 0 0 0</inkml:trace>
  <inkml:trace contextRef="#ctx0" brushRef="#br0" timeOffset="15">7332 502 16383 0 0,'-2'6'0'0'0,"0"5"0"0"0,0 3 0 0 0,1 3 0 0 0,0-1 0 0 0,0-1 0 0 0,1-2 0 0 0,1-3 0 0 0,10-16 0 0 0,6-12 0 0 0,4-6 0 0 0,1-1 0 0 0,1 1 0 0 0,-3 6 0 0 0,-1 5 0 0 0,-3 5 0 0 0,-2 6 0 0 0,0 4 0 0 0,-1 5 0 0 0,-1 4 0 0 0,0 3 0 0 0,-2 2 0 0 0,-1 2 0 0 0,-2 0 0 0 0,-2 0 0 0 0,-2 1 0 0 0,-1-2 0 0 0,-1 1 0 0 0,0-2 0 0 0,-1-2 0 0 0,-1-2 0 0 0,1-2 0 0 0</inkml:trace>
  <inkml:trace contextRef="#ctx0" brushRef="#br0" timeOffset="16">7081 147 16383 0 0,'0'0'0'0'0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27:26.630"/>
    </inkml:context>
    <inkml:brush xml:id="br0">
      <inkml:brushProperty name="width" value="0.05" units="cm"/>
      <inkml:brushProperty name="height" value="0.05" units="cm"/>
    </inkml:brush>
  </inkml:definitions>
  <inkml:trace contextRef="#ctx0" brushRef="#br0">370 528 16383 0 0,'3'-8'0'0'0,"4"-6"0"0"0,4-8 0 0 0,1-7 0 0 0,2-8 0 0 0,1-5 0 0 0,1-3 0 0 0,1-2 0 0 0,-1 0 0 0 0,-2 2 0 0 0,-1 3 0 0 0,-2 5 0 0 0,-3 4 0 0 0,-1 8 0 0 0,-3 6 0 0 0,0 4 0 0 0,-2 4 0 0 0,1 4 0 0 0,-1 4 0 0 0,-1 4 0 0 0,2 6 0 0 0,1 6 0 0 0,1 9 0 0 0,2 8 0 0 0,1 8 0 0 0,-1 6 0 0 0,0 5 0 0 0,-1 2 0 0 0,-2 1 0 0 0,-3 2 0 0 0,-2-3 0 0 0,-1-5 0 0 0,-2-5 0 0 0,1-8 0 0 0,1-7 0 0 0,0-8 0 0 0</inkml:trace>
  <inkml:trace contextRef="#ctx0" brushRef="#br0" timeOffset="1">7 466 16383 0 0,'0'9'0'0'0,"0"8"0"0"0,0 4 0 0 0,0 5 0 0 0,0 3 0 0 0,-2-1 0 0 0,0-2 0 0 0,0-4 0 0 0,1-6 0 0 0</inkml:trace>
  <inkml:trace contextRef="#ctx0" brushRef="#br0" timeOffset="2">700 77 16383 0 0,'6'0'0'0'0,"10"1"0"0"0,8 1 0 0 0,4-1 0 0 0,5-2 0 0 0,0 1 0 0 0,-1-1 0 0 0,-2 0 0 0 0,-5 1 0 0 0,-6-1 0 0 0,-25 2 0 0 0,-19 4 0 0 0,-9 3 0 0 0,-4 2 0 0 0,2 1 0 0 0,6 2 0 0 0,6 1 0 0 0,7 1 0 0 0,7 0 0 0 0,5 0 0 0 0,4 1 0 0 0,3 0 0 0 0,3 1 0 0 0,1-1 0 0 0,2-2 0 0 0,2-3 0 0 0,1-4 0 0 0,4-3 0 0 0,4-2 0 0 0,1-2 0 0 0,1-3 0 0 0,2 2 0 0 0,0 1 0 0 0,2 3 0 0 0,-1 3 0 0 0,-1 5 0 0 0,-3 2 0 0 0,-3 4 0 0 0,-6 2 0 0 0,-5 3 0 0 0,-6 1 0 0 0,-8 3 0 0 0,-11 0 0 0 0,-9-2 0 0 0,-8-2 0 0 0,-7-5 0 0 0,-1-4 0 0 0,3-4 0 0 0,3-4 0 0 0,6-4 0 0 0,7-2 0 0 0,7-2 0 0 0</inkml:trace>
  <inkml:trace contextRef="#ctx0" brushRef="#br0" timeOffset="3">1245 553 16383 0 0,'0'0'0'0'0</inkml:trace>
  <inkml:trace contextRef="#ctx0" brushRef="#br0" timeOffset="4">1366 294 16383 0 0,'3'-8'0'0'0,"4"-6"0"0"0,3-6 0 0 0,5-3 0 0 0,6-2 0 0 0,3 3 0 0 0,3 4 0 0 0,0 4 0 0 0,-1 7 0 0 0,1 5 0 0 0,1 6 0 0 0,0 7 0 0 0,1 7 0 0 0,0 4 0 0 0,-3 4 0 0 0,-4 2 0 0 0,-4 1 0 0 0,-6-1 0 0 0,-9 2 0 0 0,-10 1 0 0 0,-8 1 0 0 0,-11 0 0 0 0,-12-3 0 0 0,-7-4 0 0 0,-6-7 0 0 0,-3-7 0 0 0,1-8 0 0 0,3-9 0 0 0,8-7 0 0 0,8-6 0 0 0,12-7 0 0 0,9-3 0 0 0,11-4 0 0 0,10-2 0 0 0,6 0 0 0 0,2 5 0 0 0</inkml:trace>
  <inkml:trace contextRef="#ctx0" brushRef="#br0" timeOffset="5">1850 181 16383 0 0,'9'1'0'0'0,"8"3"0"0"0,4 3 0 0 0,4 3 0 0 0,0 3 0 0 0,-2 4 0 0 0,-5 2 0 0 0,-8 1 0 0 0,-7 5 0 0 0,-13 4 0 0 0,-13 5 0 0 0,-12 3 0 0 0,-9 0 0 0 0,-6 0 0 0 0,1-6 0 0 0,4-3 0 0 0,8-6 0 0 0,9-6 0 0 0,9-5 0 0 0,10-3 0 0 0,9-5 0 0 0,13-2 0 0 0,11-2 0 0 0,11-2 0 0 0,9-2 0 0 0,2 1 0 0 0,-1-1 0 0 0,-7 1 0 0 0</inkml:trace>
  <inkml:trace contextRef="#ctx0" brushRef="#br0" timeOffset="6">2223 605 16383 0 0,'0'0'0'0'0</inkml:trace>
  <inkml:trace contextRef="#ctx0" brushRef="#br0" timeOffset="7">2318 328 16383 0 0,'4'-6'0'0'0,"8"-6"0"0"0,7-4 0 0 0,10-3 0 0 0,7 1 0 0 0,3 4 0 0 0,1 5 0 0 0,0 6 0 0 0,-3 5 0 0 0,-5 4 0 0 0,-6 5 0 0 0,-6 4 0 0 0,-7 1 0 0 0,-11 3 0 0 0,-8 5 0 0 0,-10 3 0 0 0,-9 3 0 0 0,-9 1 0 0 0,-8 2 0 0 0,0-3 0 0 0,2-4 0 0 0,3-2 0 0 0,8-4 0 0 0,9-5 0 0 0,7-2 0 0 0,8-4 0 0 0,10-2 0 0 0,13-3 0 0 0,10 1 0 0 0,11-2 0 0 0,5 0 0 0 0,2-3 0 0 0,-4-2 0 0 0,-4 1 0 0 0,-11 0 0 0 0</inkml:trace>
  <inkml:trace contextRef="#ctx0" brushRef="#br0" timeOffset="8">2950 233 16383 0 0,'-12'12'0'0'0,"-6"8"0"0"0,-6 8 0 0 0,0 6 0 0 0,1 1 0 0 0,4 1 0 0 0,5-2 0 0 0,6-4 0 0 0,8-4 0 0 0,6-3 0 0 0,8-4 0 0 0,8-6 0 0 0,7-5 0 0 0,2-6 0 0 0,3-7 0 0 0,-2-4 0 0 0,-4-5 0 0 0,-7-1 0 0 0,-9 0 0 0 0,-10 0 0 0 0,-14 0 0 0 0,-12 4 0 0 0,-13 4 0 0 0,-13 7 0 0 0,-5 6 0 0 0,4 6 0 0 0,9 0 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27:26.639"/>
    </inkml:context>
    <inkml:brush xml:id="br0">
      <inkml:brushProperty name="width" value="0.05" units="cm"/>
      <inkml:brushProperty name="height" value="0.05" units="cm"/>
    </inkml:brush>
  </inkml:definitions>
  <inkml:trace contextRef="#ctx0" brushRef="#br0">169 242 16383 0 0,'2'13'0'0'0,"0"6"0"0"0,0 10 0 0 0,-1 3 0 0 0,0 5 0 0 0,-2 0 0 0 0,0 1 0 0 0,-1-3 0 0 0,-1-3 0 0 0,0-5 0 0 0,1-4 0 0 0,0-5 0 0 0,0-2 0 0 0,1-5 0 0 0,1-3 0 0 0</inkml:trace>
  <inkml:trace contextRef="#ctx0" brushRef="#br0" timeOffset="1">48 234 16383 0 0,'14'-8'0'0'0,"13"-6"0"0"0,16-5 0 0 0,9-3 0 0 0,7 1 0 0 0,3 3 0 0 0,-2 4 0 0 0,-4 6 0 0 0,-4 6 0 0 0,-8 4 0 0 0,-7 5 0 0 0,-9 2 0 0 0,-12 7 0 0 0,-13 5 0 0 0,-16 5 0 0 0,-17 7 0 0 0,-16 3 0 0 0,-11 0 0 0 0,-3-3 0 0 0,2-5 0 0 0,6-4 0 0 0,11-6 0 0 0,14-5 0 0 0,14-4 0 0 0,18-2 0 0 0,21 1 0 0 0,20 1 0 0 0,16 3 0 0 0,11 4 0 0 0,2 3 0 0 0,-4 1 0 0 0,-9 2 0 0 0,-15 2 0 0 0,-14 0 0 0 0,-15 2 0 0 0,-14 2 0 0 0,-17 1 0 0 0,-19 3 0 0 0,-16 0 0 0 0,-14-3 0 0 0,-10-5 0 0 0,-7-6 0 0 0,-2-6 0 0 0,1-7 0 0 0,6-7 0 0 0,10-6 0 0 0,10-5 0 0 0,14-3 0 0 0,13 1 0 0 0</inkml:trace>
  <inkml:trace contextRef="#ctx0" brushRef="#br0" timeOffset="2">1035 485 16383 0 0,'-9'3'0'0'0,"-7"4"0"0"0,-7 5 0 0 0,-5 6 0 0 0,-3 5 0 0 0,1 5 0 0 0,5 0 0 0 0,5 2 0 0 0,6-1 0 0 0,9-2 0 0 0,5-4 0 0 0,7-5 0 0 0,9-7 0 0 0,6-7 0 0 0,3-10 0 0 0,3-8 0 0 0,-1-7 0 0 0,-2-4 0 0 0,-4-1 0 0 0,-5 2 0 0 0,-6 3 0 0 0,-4 5 0 0 0,-3 21 0 0 0,-1 17 0 0 0,3 12 0 0 0,5 4 0 0 0,4-1 0 0 0,5-7 0 0 0,3-9 0 0 0,2-9 0 0 0,3-11 0 0 0,1-12 0 0 0,-1-11 0 0 0,0-11 0 0 0,-2-9 0 0 0,-4-8 0 0 0,-4-3 0 0 0,-5-2 0 0 0,-3 0 0 0 0,-3 3 0 0 0,-2 5 0 0 0,-1 7 0 0 0,-1 7 0 0 0,0 9 0 0 0,-2 28 0 0 0,-4 25 0 0 0,-1 19 0 0 0,-1 9 0 0 0,-3 2 0 0 0,0-8 0 0 0,0-8 0 0 0,2-10 0 0 0,12-24 0 0 0,12-17 0 0 0,12-15 0 0 0,11-7 0 0 0,5 0 0 0 0,1 5 0 0 0,0 8 0 0 0,-2 10 0 0 0,-3 11 0 0 0,-7 10 0 0 0,-7 7 0 0 0,-9 7 0 0 0,-9 3 0 0 0,-13 5 0 0 0,-16 0 0 0 0,-15-1 0 0 0,-11-7 0 0 0,-7-6 0 0 0,-2-9 0 0 0,2-9 0 0 0,9-8 0 0 0,11-5 0 0 0,11-2 0 0 0</inkml:trace>
  <inkml:trace contextRef="#ctx0" brushRef="#br0" timeOffset="3">2178 537 16383 0 0,'-6'-7'0'0'0,"-6"-5"0"0"0,-6 0 0 0 0,-5 0 0 0 0,-4 4 0 0 0,-3 3 0 0 0,-2 6 0 0 0,-3 6 0 0 0,0 8 0 0 0,0 5 0 0 0,3 4 0 0 0,6 2 0 0 0,5 2 0 0 0,7-2 0 0 0,5-2 0 0 0,8-2 0 0 0,6-4 0 0 0,6-4 0 0 0,5-4 0 0 0,7-7 0 0 0,6-6 0 0 0,5-6 0 0 0,3-6 0 0 0,0-4 0 0 0,-4-2 0 0 0,-5 0 0 0 0,-6 1 0 0 0,-4 1 0 0 0,-6 3 0 0 0,-3 5 0 0 0,-3 6 0 0 0,-2 9 0 0 0,-1 8 0 0 0,1 10 0 0 0,2 6 0 0 0,4 5 0 0 0,6 1 0 0 0,5-1 0 0 0,5-4 0 0 0,-1-8 0 0 0</inkml:trace>
  <inkml:trace contextRef="#ctx0" brushRef="#br0" timeOffset="4">2593 468 16383 0 0,'-20'12'0'0'0,"-9"38"0"0"0,6 13 0 0 0,17-2 0 0 0,18-13 0 0 0,15-15 0 0 0,4-13 0 0 0</inkml:trace>
  <inkml:trace contextRef="#ctx0" brushRef="#br0" timeOffset="5">3052 511 16383 0 0,'-8'0'0'0'0,"-6"0"0"0"0,-5 0 0 0 0,-6 0 0 0 0,-3 1 0 0 0,-2 4 0 0 0,-1 4 0 0 0,1 3 0 0 0,2 3 0 0 0,3 1 0 0 0,4 3 0 0 0,6-1 0 0 0,8 2 0 0 0,5 0 0 0 0,8-1 0 0 0,7-2 0 0 0,6-3 0 0 0,6-5 0 0 0,6-4 0 0 0,3-5 0 0 0,2-6 0 0 0,-1-3 0 0 0,-3-3 0 0 0,-5-2 0 0 0,-7 1 0 0 0,-6 1 0 0 0,-6 1 0 0 0,-2 2 0 0 0,-3 5 0 0 0,1 6 0 0 0,-1 4 0 0 0,5 5 0 0 0,4 4 0 0 0,6 1 0 0 0,3-2 0 0 0,4-2 0 0 0,1-4 0 0 0,0-3 0 0 0,-2-2 0 0 0,-4-2 0 0 0,-3-1 0 0 0,-4-1 0 0 0,-2 1 0 0 0,-3-3 0 0 0,-3-8 0 0 0,-1-6 0 0 0,1-4 0 0 0,3-2 0 0 0,6 2 0 0 0,4 3 0 0 0,3 4 0 0 0,3 7 0 0 0,2 5 0 0 0,1 7 0 0 0,-2 6 0 0 0,-2 4 0 0 0,-3 5 0 0 0,-5 2 0 0 0,-5 2 0 0 0,-3-2 0 0 0,-3-2 0 0 0,-1-5 0 0 0</inkml:trace>
  <inkml:trace contextRef="#ctx0" brushRef="#br0" timeOffset="6">3779 0 16383 0 0,'-4'77'0'0'0,"-5"36"0"0"0,-2 11 0 0 0,-1-9 0 0 0,-1-15 0 0 0,0-20 0 0 0,2-19 0 0 0,4-18 0 0 0,1-16 0 0 0,1-13 0 0 0</inkml:trace>
  <inkml:trace contextRef="#ctx0" brushRef="#br0" timeOffset="7">4221 191 16383 0 0,'-11'9'0'0'0,"-10"6"0"0"0,-12 7 0 0 0,-12 3 0 0 0,-14 0 0 0 0,-14-2 0 0 0,-13-6 0 0 0,-15-4 0 0 0,-13-7 0 0 0,-9-3 0 0 0,-1-7 0 0 0,4-3 0 0 0,13-3 0 0 0,19-2 0 0 0,23-1 0 0 0,22 1 0 0 0,20-1 0 0 0,22 0 0 0 0,22 0 0 0 0,24 1 0 0 0,21 3 0 0 0,17 6 0 0 0,13 10 0 0 0,5 10 0 0 0,0 9 0 0 0,-4 9 0 0 0,-8 7 0 0 0,-11 4 0 0 0,-11 3 0 0 0,-12-1 0 0 0,-12-1 0 0 0,-10-4 0 0 0,-11-5 0 0 0,-9-10 0 0 0</inkml:trace>
  <inkml:trace contextRef="#ctx0" brushRef="#br0" timeOffset="8">4264 779 16383 0 0,'0'0'0'0'0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7:54.921"/>
    </inkml:context>
    <inkml:brush xml:id="br0">
      <inkml:brushProperty name="width" value="0.1" units="cm"/>
      <inkml:brushProperty name="height" value="0.1" units="cm"/>
    </inkml:brush>
  </inkml:definitions>
  <inkml:trace contextRef="#ctx0" brushRef="#br0">200 1217 3276 0 0,'0'-2'0'0'0,"0"-3"0"0"0,0-3 0 0 0,0-3 625 0 0,-3-1 1 0 0,0-1-299 0 0,1-3 502 0 0,-1-3-250 0 0,2-5 81 0 0,2 31-4306 0 0,1 11 3646 0 0,1 2 0 0 0,-1-6 0 0 0,0-8 625 0 0,-3-6 1 0 0,-1-6-299 0 0,-1-6 502 0 0,1-6-250 0 0,0-6 81 0 0,1-4-163 0 0,0-4-169 0 0,1 10-656 0 0,0 3 656 0 0,-2-3-1 0 0,-1-4 1 0 0,0 9-656 0 0,1 0 656 0 0,-2-3 49 0 0,0-7 33 0 0,1 10-820 0 0,0-2 820 0 0,-1-4-83 0 0,-2-6 1 0 0,2 9-656 0 0,0 0 656 0 0,-3-5-64 0 0,-1-9 64 0 0,3 12-656 0 0,-1 0 656 0 0,-1-5 0 0 0,-4-8-214 0 0,5 13-228 0 0,-2-1 228 0 0,-4-4-82 0 0,-1-7 296 0 0,2 11-656 0 0,3 1 656 0 0,-2-3 904 0 0,1-3-453 0 0,2 9-1558 0 0,2 1 1558 0 0,0-1-225 0 0,2-1 82 0 0,1 7-1272 0 0,1 1 1272 0 0,1 0-1009 0 0,0 1 351 0 0,0 3 44 0 0,1 2-44 0 0,-1-1 0 0 0,2 1 350 0 0,-1 2-656 0 0,1 0 656 0 0,3 0-346 0 0,2 1 73 0 0,-1-1-110 0 0,-1 2 110 0 0,5-1 271 0 0,1-1-51 0 0,-2 1-550 0 0,-1 0 550 0 0,3 2-1332 0 0,4 0 634 0 0,-5 1 846 0 0,0 0-846 0 0,3-2 225 0 0,4-1-1201 0 0,-6 0 2798 0 0,0 1-2798 0 0,3-2 708 0 0,5 0 181 0 0,-7 1 1020 0 0,2 0-1020 0 0,4 2 232 0 0,6-3-1308 0 0,-7 3 3172 0 0,0-1-3172 0 0,3 0 675 0 0,6-3 207 0 0,-9 3 1408 0 0,0-1-1408 0 0,3-2-865 0 0,6-1 621 0 0,-9 2 1896 0 0,0 0-1896 0 0,3 0 310 0 0,5 0 0 0 0,-8 0 1276 0 0,0 2-1276 0 0,1-2 93 0 0,5 0-83 0 0,-9 1 1256 0 0,0 1-1256 0 0,2 0 300 0 0,4-1 1 0 0,-7 2 654 0 0,-2-1-654 0 0,3 0-642 0 0,4 0 328 0 0,-7 0 1282 0 0,0 1-1282 0 0,4 7 641 0 0</inkml:trace>
  <inkml:trace contextRef="#ctx0" brushRef="#br0" timeOffset="36.47">239 767 3276 0 0,'-2'-2'0'0'0,"-3"-1"0"0"0,-3-2 796 0 0,4 2-1592 0 0,1 1 796 0 0,-1 0 796 0 0,1-1 3662 0 0,0 0-4786 0 0,3 2 656 0 0,3-1 151 0 0,6 2-151 0 0,-4-1-656 0 0,3 1 656 0 0,2 0 82 0 0,3 0-83 0 0,-5 1-654 0 0,2-1 654 0 0,2 0-525 0 0,4 0 262 0 0,-4 0-128 0 0,-1 0 128 0 0,2 0 1 0 0,5 0 344 0 0,-7 0-818 0 0,0 0 818 0 0,3 0-2305 0 0,3 0 855 0 0,-6 0 2082 0 0,0 0-2082 0 0,5-2 624 0 0,4-1-3169 0 0,-6 0 7172 0 0,0 0-7172 0 0,14-7 3586 0 0</inkml:trace>
  <inkml:trace contextRef="#ctx0" brushRef="#br0" timeOffset="36.47">610 767 3276 0 0,'-2'0'0'0'0,"-4"0"0"0"0,0 3 1150 0 0,1 2-200 0 0,1 3-410 0 0,4-7-3180 0 0,-1-3 2640 0 0,0 1 1150 0 0,0 2-200 0 0,1 4-410 0 0,-1 3-213 0 0,4 3 1 0 0,-3-3-656 0 0,2-1 656 0 0,1 3 73 0 0,1 2-73 0 0,-1-3-656 0 0,0-1 656 0 0,2 3 82 0 0,3 4 66 0 0,-2-6-952 0 0,-1 1 952 0 0,2 3-149 0 0,-1 4 1 0 0,-1-5-656 0 0,-1-1 656 0 0,0 2 0 0 0,3 5 289 0 0,-3-7-1234 0 0,0 0 1234 0 0,2 3-207 0 0,0 0-82 0 0,-1-3-656 0 0,-2-2 656 0 0,2 0-337 0 0,-1 3 337 0 0,-1-6-656 0 0,0 2 656 0 0,0-1 0 0 0,1 0-1 0 0,-1-3-654 0 0,0 1 654 0 0,-2-4 2998 0 0,0-4-2646 0 0,-1 1-1358 0 0,0-2 1358 0 0,0-4 82 0 0,0-5-639 0 0,0 3-244 0 0,0 0 244 0 0,0-4 1 0 0,0-3 204 0 0,0 5-654 0 0,0 1 654 0 0,0-5-813 0 0,0-7 406 0 0,0 8 160 0 0,0-1-160 0 0,0-3 83 0 0,0-7 324 0 0,0 9-654 0 0,0 0 654 0 0,0-1-1248 0 0,2-5 596 0 0,-1 9 650 0 0,1 0-650 0 0,0-3 197 0 0,3-2-1 0 0,-3 6 258 0 0,1 1-258 0 0,0-2-2083 0 0,2-3 1110 0 0,-2 6 2204 0 0,0 0-2204 0 0,4 0 319 0 0,4-1 355 0 0,-3 4 856 0 0,0 2-856 0 0,1 1-2865 0 0,16 13 3293 0 0</inkml:trace>
  <inkml:trace contextRef="#ctx0" brushRef="#br0" timeOffset="36.47">1179 754 3276 0 0,'0'-2'0'0'0,"-3"-1"0"0"0,0-2-1598 0 0,-2-1 399 0 0,0 0 800 0 0,-2-1 2013 0 0,-1 2-777 0 0,6 6-92 0 0,5 1-2343 0 0,-1-1 399 0 0,-1-1 800 0 0,-3-2 2013 0 0,-3-1-777 0 0,-1-1 333 0 0,-1 0-421 0 0,2 0-1498 0 0,0 1 1498 0 0,-1 1-211 0 0,-2 1 539 0 0,-2 0-691 0 0,-2 4-58 0 0,4-3-656 0 0,1 3 656 0 0,1 2-1 0 0,0 2 1 0 0,3-1-656 0 0,0-1 656 0 0,-2 2-272 0 0,0 2 353 0 0,1-3-818 0 0,1 0 818 0 0,-1 3-81 0 0,-1 5-1 0 0,2-5-654 0 0,1 1 654 0 0,0 3-396 0 0,-1 4 396 0 0,2-6-654 0 0,-1 1 654 0 0,0 2-2 0 0,0 3-195 0 0,0-6-260 0 0,1 0 260 0 0,1 1-156 0 0,2 2 0 0 0,-2-6 52 0 0,2 1-52 0 0,3 3 183 0 0,3 2-223 0 0,-3-4 132 0 0,1-2-132 0 0,1 1 2 0 0,4 1 216 0 0,-5-4-304 0 0,2 0 304 0 0,2-2-324 0 0,3-1-23 0 0,-5-1 390 0 0,1-1-390 0 0,3-1 349 0 0,2-2 0 0 0,-4 1-308 0 0,-1-2 308 0 0,4-1-380 0 0,3-4 121 0 0,-4 2 210 0 0,-2 1-210 0 0,3-2 1 0 0,2-4 97 0 0,-5 4 14 0 0,0-1-14 0 0,1-3-944 0 0,0-5 478 0 0,-3 5 946 0 0,-1 0-946 0 0,2-3 151 0 0,3-4 41 0 0,-4 7 562 0 0,0 0-562 0 0,0-3-258 0 0,-1-1 138 0 0,-2 4 802 0 0,-1 3-802 0 0,0-4 1 0 0,2 0 63 0 0,-2 3 674 0 0,1 1-674 0 0,-2-2 382 0 0,0-2-56 0 0,-1 3 22 0 0,-1 1-22 0 0,0 0 338 0 0,-1 3-829 0 0,0 0 1004 0 0,0-1-99 0 0,-1 3-624 0 0,1-1 442 0 0,0 3 1599 0 0,0 0-1949 0 0,0 1 258 0 0,0 6 212 0 0,0-3-617 0 0,0 3 552 0 0,0 2 414 0 0,0 3-211 0 0,0-4-958 0 0,0 0 958 0 0,0 3-1 0 0,0 5-159 0 0,0-6-638 0 0,0 1 638 0 0,2 3 283 0 0,1 4 36 0 0,0-5-1276 0 0,-1-1 1276 0 0,2 3-407 0 0,0 3-706 0 0,0-6 950 0 0,-2 0-950 0 0,2 3 350 0 0,2 3 3 0 0,-2-6 244 0 0,1 0-244 0 0,-1 3-1219 0 0,1 3 690 0 0,-2-6 1302 0 0,0 0-1302 0 0,2 0 382 0 0,3 1 135 0 0,-3-4 268 0 0,1-1-268 0 0,0 0-1273 0 0,3-1 588 0 0,-3-1 1638 0 0,0-2-1638 0 0,0-1 375 0 0,3-1-57 0 0,-3-1 1002 0 0,-1 0-1002 0 0,7-23 501 0 0</inkml:trace>
  <inkml:trace contextRef="#ctx0" brushRef="#br0" timeOffset="36.47">1615 728 3276 0 0,'0'2'-1638'0'0,"0"3"0"0"0,0 3 5010 0 0,0 3-2058 0 0,2 1-10 0 0,1 1-488 0 0,-2-13-5984 0 0,-2-4 3530 0 0,0 0 5010 0 0,0 4-2058 0 0,2 4-10 0 0,1 3-488 0 0,0 3-245 0 0,0 5 83 0 0,0-6-1308 0 0,-1 1 1308 0 0,2 1 694 0 0,0 0-510 0 0,0-3-1676 0 0,-1-1 1676 0 0,0 2-255 0 0,1 3 673 0 0,-2-3-2512 0 0,1-2 2512 0 0,1 1-465 0 0,1 4-149 0 0,-2-5-1284 0 0,2 1 1284 0 0,-1 1-67 0 0,1 1 0 0 0,-1-2-1150 0 0,0-2 1150 0 0,0 2-248 0 0,-1 0 1 0 0,0-2-656 0 0,-1-1 656 0 0,0 2 407 0 0,1-1-326 0 0,-1-1-818 0 0,1-2 818 0 0,0-5 1987 0 0,3-5-2433 0 0,-3 1 74 0 0,1-1-74 0 0,0-1 365 0 0,0-4-1141 0 0,-2 4 1626 0 0,1 0-1626 0 0,0-4 556 0 0,2-2 220 0 0,-2 4 74 0 0,1 1-74 0 0,-2-2-1262 0 0,2-2 634 0 0,-1 4 1330 0 0,0 1-1330 0 0,2-3 383 0 0,1-1 62 0 0,0 3 440 0 0,-2 2-440 0 0,2-2-471 0 0,1-2 204 0 0,-2 4 974 0 0,1-1-974 0 0,-1-1 20 0 0,1-1 182 0 0,-2 2 570 0 0,0 2-570 0 0,2-1 61 0 0,3 0-173 0 0,-3 2 794 0 0,1 2-794 0 0,0-2 212 0 0,3-1-322 0 0,-3 2 1014 0 0,0 0-1014 0 0,0 0 542 0 0,5 1-296 0 0,-4 1 522 0 0,0 1-522 0 0,3 1 160 0 0,0 0-103 0 0,-2 0 408 0 0,-2 0-408 0 0,4 2-57 0 0,2 4 110 0 0,-4-3 302 0 0,0 2-302 0 0,0 1 59 0 0,2 3-70 0 0,-4-4 324 0 0,0 1-324 0 0,0 4-20 0 0,3 1 37 0 0,-4-2 290 0 0,1-1-290 0 0,-2 2-745 0 0,2 5 345 0 0,-4-5 1090 0 0,2 0-1090 0 0,-2 3 0 0 0,1 4 249 0 0,-2-6 592 0 0,0 1-592 0 0,0 1-678 0 0,-1 4 287 0 0,0-5 1374 0 0,0-1-1374 0 0,-1 3-73 0 0,1 3-1219 0 0,0-6 3958 0 0,0 0-3958 0 0,0 3 826 0 0,0 0 412 0 0,0-3 1482 0 0,0-2-1482 0 0,0 0-530 0 0,7-29 1271 0 0</inkml:trace>
  <inkml:trace contextRef="#ctx0" brushRef="#br0" timeOffset="36.47">2263 318 3276 0 0,'0'-3'0'0'0,"0"-2"0"0"0,0-3 0 0 0,0 2 2339 0 0,0 4-4678 0 0,0 1 2339 0 0,0-2 0 0 0,0 1 2339 0 0,0 4-1633 0 0,3 6-153 0 0,-3-3-1106 0 0,3 2 1106 0 0,-1 5-225 0 0,0 4 0 0 0,0-4-656 0 0,-1-1 656 0 0,0 5 37 0 0,-1 7 44 0 0,0-8-818 0 0,0 1 818 0 0,0 4-81 0 0,0 6 0 0 0,0-9-656 0 0,0 0 656 0 0,2 3 222 0 0,1 6-222 0 0,0-9-656 0 0,-1 0 656 0 0,2 3 0 0 0,0 8 81 0 0,-1-10-818 0 0,0 0 818 0 0,1 5-401 0 0,2 2-1 0 0,-2-7-14 0 0,0-2 14 0 0,0 2 321 0 0,2 6-1 0 0,-4-8-654 0 0,2-1 654 0 0,1 2-975 0 0,3 3 520 0 0,-3-7 256 0 0,0-1-256 0 0,2 0 94 0 0,2 0-166 0 0,-4-4 400 0 0,1-2-400 0 0,3 1 125 0 0,3-1-1 0 0,-4-1 152 0 0,0-2-152 0 0,3-1-325 0 0,1 1 279 0 0,-3-2 244 0 0,-1 1-244 0 0,3 0-168 0 0,2-2 365 0 0,-5 0-150 0 0,0-1 150 0 0,3-3 36 0 0,4-3-75 0 0,-6 2-72 0 0,1-1 72 0 0,3-1-105 0 0,4-4 86 0 0,-6 4-34 0 0,0-1 34 0 0,3-1-279 0 0,3-4 1 0 0,-5 5 522 0 0,-1-1-522 0 0,2-3 282 0 0,4-2-16 0 0,-5 3-10 0 0,-1 2 10 0 0,2-2-820 0 0,2-4 376 0 0,-4 5 878 0 0,-2 0-878 0 0,2 0 153 0 0,1-4-1431 0 0,-3 5 3434 0 0,-1 1-3434 0 0,0-2 732 0 0,1-1 401 0 0,-3 4 1168 0 0,0 0-1168 0 0,0 0-1955 0 0,-2 3 3532 0 0,0 0-1986 0 0,0-2 286 0 0,-2-2 1 0 0,0 3 1412 0 0,-1 0-1412 0 0,-14-2 706 0 0</inkml:trace>
  <inkml:trace contextRef="#ctx0" brushRef="#br0" timeOffset="36.47">2687 675 3276 0 0,'0'2'0'0'0,"0"3"0"0"0,0 3 0 0 0,0 3 302 0 0,0 1 108 0 0,0 1-82 0 0,0 0-1 0 0,0 1 1094 0 0,0 2-547 0 0,0-22-4536 0 0,0-7 3662 0 0,0 0 0 0 0,0 5 302 0 0,0 6 108 0 0,0 6-82 0 0,0 4-1 0 0,0 3 1094 0 0,0 4-547 0 0,0 2-192 0 0,2 3 78 0 0,-1-8-1520 0 0,1 0 1520 0 0,0 2-216 0 0,3 6 0 0 0,-3-8-1088 0 0,1 1 1088 0 0,3 2 127 0 0,-1 4-343 0 0,0-6-656 0 0,-2-1 656 0 0,2 5 81 0 0,1 3-81 0 0,-1-6-656 0 0,-1 0 656 0 0,0 1-2079 0 0,1 1 1039 0 0,-2-5 1424 0 0,0-2-1424 0 0,2-1 520 0 0,3 2 260 0 0,-3-4-136 0 0,1-1 136 0 0,0-1-4217 0 0,17-28 4149 0 0</inkml:trace>
  <inkml:trace contextRef="#ctx0" brushRef="#br0" timeOffset="36.47">3057 992 3276 0 0,'0'2'0'0'0,"-2"1"0"0"0,-3 0 0 0 0,-3 0 324 0 0,4-2-648 0 0,1 0 324 0 0,-2 0 324 0 0,1-3 1336 0 0,0 1-1987 0 0,2-1 654 0 0,0-3 1 0 0,1-3 0 0 0,1 3-656 0 0,0-1 656 0 0,0-1 439 0 0,0-1-440 0 0,0 2-654 0 0,0 0 654 0 0,0-3 1 0 0,0-5 0 0 0,0 5-656 0 0,1-1 656 0 0,-1-3 274 0 0,0-7-274 0 0,-1 8-656 0 0,1-1 656 0 0,0-6 82 0 0,0-5-83 0 0,0 7-654 0 0,0 0 654 0 0,0-1 451 0 0,0-5-226 0 0,0 9-1104 0 0,0-1 1104 0 0,3-6 1 0 0,0-6-226 0 0,0 7-654 0 0,-1 1 654 0 0,2-2 1 0 0,2-6 0 0 0,-2 9-656 0 0,1 1 656 0 0,1-1 0 0 0,2-2-743 0 0,-2 7 830 0 0,0 1-830 0 0,1-2 371 0 0,4-3 0 0 0,-5 6 88 0 0,2 0-88 0 0,1-2-1211 0 0,4-4 656 0 0,-5 6 1198 0 0,1 0-1198 0 0,1-1 406 0 0,3 1 64 0 0,-5 3 258 0 0,1 1-258 0 0,1 2-1913 0 0,1 0 898 0 0,-4 2 2288 0 0,0 0-2288 0 0,2 0 532 0 0,3 1 43 0 0,-4 1 1138 0 0,0 0-1138 0 0,0 1-745 0 0,2 0-358 0 0,-2 2 1066 0 0,-1-1 1212 0 0,-3 1-1212 0 0,-2 19 606 0 0</inkml:trace>
  <inkml:trace contextRef="#ctx0" brushRef="#br0" timeOffset="36.47">3044 781 3276 0 0,'-5'0'0'0'0,"-3"0"0"0"0,-3 0 0 0 0,-1 0 1913 0 0,2 0 1235 0 0,7 0-8209 0 0,0 0 5061 0 0,0 0 1913 0 0,1 0 1235 0 0,4 0-2614 0 0,4 0 153 0 0,-1 0-1374 0 0,0 0 1374 0 0,4 0-58 0 0,5 0-1 0 0,-4 0-1256 0 0,0 0 1256 0 0,4-3-300 0 0,1 0-314 0 0,-4 0-28 0 0,-2 1 28 0 0,2 0 314 0 0,6-1 81 0 0,-6 2-818 0 0,1-1 818 0 0,3-1-2057 0 0,2 1 988 0 0,-5 1 1320 0 0,-2-1-1320 0 0,2 0 494 0 0,3-2 246 0 0,-5 1-160 0 0,0 1 160 0 0,3 1-3514 0 0,4 0 1720 0 0,-6 0 3428 0 0,0 1-3428 0 0,0-2 620 0 0,3-1 1094 0 0</inkml:trace>
  <inkml:trace contextRef="#ctx0" brushRef="#br0" timeOffset="36.47">3494 728 3276 0 0,'-3'0'0'0'0,"-2"-3"663"0"0,-3 0 617 0 0,-2 1 681 0 0,7 1-5865 0 0,2 1 4567 0 0,-2-2 617 0 0,-1 1 681 0 0,-1 3-772 0 0,-2 2-861 0 0,3 0-656 0 0,0 0 656 0 0,0 2 81 0 0,1 2-81 0 0,1-2-656 0 0,1 0 656 0 0,1 3 397 0 0,0 3-397 0 0,0-3-656 0 0,0-1 656 0 0,0 2-1 0 0,0 5 1 0 0,0-5-656 0 0,1 0 656 0 0,-1 1 8 0 0,0 3-9 0 0,0-6-654 0 0,0 1 654 0 0,0 1 1 0 0,2 1 325 0 0,-1-4-1306 0 0,1 0 1306 0 0,2 0-325 0 0,4 2 0 0 0,-3-4-656 0 0,1 1 656 0 0,1-2-237 0 0,1 1-81 0 0,-2-2-20 0 0,0 0 20 0 0,3 0 318 0 0,3-1-1 0 0,-4 0-654 0 0,0-1 654 0 0,3-1-353 0 0,1-2 0 0 0,-3 1 52 0 0,-1-1-52 0 0,3 0 359 0 0,2-3-24 0 0,-5 2-618 0 0,0 0 618 0 0,1-5-1283 0 0,0-2 590 0 0,-3 1 768 0 0,0 2-768 0 0,3-2 215 0 0,2-3 0 0 0,-3 5 338 0 0,0-1-338 0 0,0-1-792 0 0,2-4 502 0 0,-4 5 918 0 0,0-1-918 0 0,0-1 124 0 0,1-3-234 0 0,-3 5 1138 0 0,0-1-1138 0 0,0-1 170 0 0,2-3 1 0 0,-2 5 796 0 0,0-1-796 0 0,0 0 610 0 0,-1-2-339 0 0,-1 3 254 0 0,-1 2-254 0 0,2-1-75 0 0,0-2 52 0 0,0 3 300 0 0,-1 1-300 0 0,0-2 293 0 0,-2-1-473 0 0,1 2 326 0 0,-1 5 274 0 0,0 1-540 0 0,0 1 540 0 0,2 4-319 0 0,1 3 609 0 0,-1-2-1120 0 0,1 0 1120 0 0,-2 1-260 0 0,3 2 29 0 0,-3-2-658 0 0,1-2 658 0 0,1 5 45 0 0,-1 1 25 0 0,-1-2-798 0 0,0-2 798 0 0,2 4-344 0 0,0 2 66 0 0,0-4-242 0 0,0-1 242 0 0,0 2-193 0 0,1 3 254 0 0,0-4-364 0 0,-2-2 364 0 0,2 4-85 0 0,0 1 165 0 0,-1-3-524 0 0,-1-1 524 0 0,2 0-2133 0 0,0 4 931 0 0,-1-5 1880 0 0,0 1-1880 0 0,0 1 477 0 0,3 1 161 0 0,-2-3 604 0 0,1 0-604 0 0,3-15 302 0 0</inkml:trace>
  <inkml:trace contextRef="#ctx0" brushRef="#br0" timeOffset="36.47">3944 794 3276 0 0,'-3'0'688'0'0,"0"2"2579"0"0,3-1-7222 0 0,-2-1 4643 0 0,0 1 2579 0 0,1 4-2343 0 0,0 2-1 0 0,2 3-513 0 0,-1-3-820 0 0,2 0 820 0 0,0 1 676 0 0,3 1-379 0 0,-3-3-1414 0 0,2 0 1414 0 0,1-1-1 0 0,1 0-378 0 0,-2-2-656 0 0,0 0 656 0 0,0 2 720 0 0,3 2-279 0 0,-3-1-1538 0 0,1-1 1538 0 0,1-1-81 0 0,2 2 546 0 0,2-1-906 0 0,-3-1-656 0 0,0-1 656 0 0,0-1-326 0 0,2-1 653 0 0,1-1-151 0 0,0-2 233 0 0,-1-4-410 0 0,-3 3-654 0 0,-1-2 654 0 0,-1-4-434 0 0,-1-2 217 0 0,-2 2-220 0 0,0 1 220 0 0,-1-3-1 0 0,0-2 26 0 0,0 4-270 0 0,0 1 270 0 0,-1-3-1025 0 0,1-4 398 0 0,0 6 984 0 0,0-1-984 0 0,0-3 332 0 0,0-4 0 0 0,0 6 320 0 0,0 0-320 0 0,0-3-1591 0 0,2-3 756 0 0,-1 5 1990 0 0,1 1-1990 0 0,1-2 469 0 0,1-4-1613 0 0,-2 5 4278 0 0,2 1-4278 0 0,1 0 956 0 0,5-3 302 0 0,-4 5 1762 0 0,2 1-1762 0 0,1-2-578 0 0,4-3 565 0 0,-4 5 1788 0 0,0 0-1788 0 0,1-2 202 0 0,3-1 81 0 0,-5 4 1222 0 0,1 0-1222 0 0,1 0-1670 0 0,3-2 977 0 0,-5 4 2608 0 0,1-1-2608 0 0,0 2 488 0 0,5-2 816 0 0</inkml:trace>
  <inkml:trace contextRef="#ctx0" brushRef="#br0" timeOffset="36.47">4446 278 3276 0 0,'0'-2'0'0'0,"0"-4"0"0"0,0-2 0 0 0,0-2 0 0 0,0 5 0 0 0,0 0 0 0 0,0 0 0 0 0,0 3 5458 0 0,0-1-6197 0 0,0 3 1478 0 0,0 5-123 0 0,0 5-83 0 0,0-2-1066 0 0,0-1 1066 0 0,0 4-148 0 0,0 5-57 0 0,0-6-656 0 0,0 1 656 0 0,2 2-1 0 0,1 6 181 0 0,0-7-1016 0 0,0 2 1016 0 0,0 2-180 0 0,2 5 0 0 0,-2-7-656 0 0,-1 1 656 0 0,2 3-1 0 0,0 7-132 0 0,-1-8-390 0 0,0 0 390 0 0,1 3 133 0 0,2 8 81 0 0,-2-10-818 0 0,0 1 818 0 0,0 4-1571 0 0,1 4 684 0 0,-2-8 956 0 0,1-1-956 0 0,-1 3 383 0 0,1 5 55 0 0,-1-9 80 0 0,0-1-80 0 0,2 4-2947 0 0,0 8 1402 0 0,0-10 3170 0 0,-2 0-3170 0 0,1 3 786 0 0,1 1 184 0 0,-2-7 1230 0 0,0-2-1230 0 0,0 2-1276 0 0,1-4 1891 0 0</inkml:trace>
  <inkml:trace contextRef="#ctx0" brushRef="#br0" timeOffset="36.47">4420 741 3276 0 0,'0'-2'0'0'0,"0"-4"1388"0"0,0-2 654 0 0,2 0-367 0 0,-1 6-6780 0 0,-1 1 6493 0 0,-1-2 654 0 0,3 0-367 0 0,2-2-707 0 0,-1 2-1296 0 0,1 0 656 0 0,3 0 3298 0 0,-4 0-4944 0 0,2 1 2636 0 0,1 1-495 0 0,2-2-166 0 0,-3 2-1314 0 0,1-1 1314 0 0,3 0 466 0 0,5 0-397 0 0,-5 0-1452 0 0,1 1 1452 0 0,1-2-1 0 0,3 0-833 0 0,-5 0 216 0 0,0 1-216 0 0,5 0 218 0 0,6-1 82 0 0,-7 2-384 0 0,1-1 384 0 0,1-1-3782 0 0,3 1 1959 0 0,-6 1 3262 0 0,-1 0-3262 0 0,5 0 979 0 0,4 1 490 0 0,-6 0 324 0 0,-1 0-324 0 0,3 0 162 0 0</inkml:trace>
  <inkml:trace contextRef="#ctx0" brushRef="#br0" timeOffset="36.47">5531 503 3276 0 0,'-2'0'2367'0'0,"1"0"-4734"0"0,-1 0 4734 0 0,-3 0-1106 0 0,-2 0-571 0 0,2 0-1380 0 0,-1 0 1380 0 0,-1 2 0 0 0,-2 3-362 0 0,3-1-656 0 0,0 0 656 0 0,0 0 244 0 0,-3 2-162 0 0,3-3-820 0 0,1 0 820 0 0,-2 5-83 0 0,-2 2 1 0 0,4-1-656 0 0,-1-2 656 0 0,0 2-193 0 0,-1 3 193 0 0,2-5-656 0 0,2 1 656 0 0,-1 3 82 0 0,-3 3-83 0 0,3-4-654 0 0,0-1 654 0 0,0 2-531 0 0,1 2 266 0 0,1-4-124 0 0,1-1 124 0 0,1 0-1 0 0,2 2-259 0 0,-2-4 396 0 0,3-1-396 0 0,2 2 269 0 0,2 1-44 0 0,-1-2-54 0 0,-1-1 54 0 0,5-1-1 0 0,4 0-136 0 0,-5-2 220 0 0,1-1-220 0 0,4-1-1 0 0,3-2 292 0 0,-6 1-362 0 0,0-1 362 0 0,5-1-881 0 0,5-4 347 0 0,-7 4 706 0 0,-1-3-706 0 0,3-2 218 0 0,-1-2-88 0 0,-4 3 446 0 0,-1 1-446 0 0,1-4-327 0 0,3-4 234 0 0,-4 4 632 0 0,0 0-632 0 0,0-1 1 0 0,4-3 208 0 0,-6 6 214 0 0,1-1-214 0 0,1-3-1067 0 0,0-2 440 0 0,-2 4 1468 0 0,-2 1-1468 0 0,2 0 293 0 0,-2-3-14 0 0,-1 5 910 0 0,-2-1-910 0 0,1-1 333 0 0,0-1-270 0 0,-1 3 784 0 0,0 0-784 0 0,-2 0 137 0 0,0-2 864 0 0,-1 3-670 0 0,0 1 122 0 0,-2 1 1382 0 0,1 0-1556 0 0,-2 2 226 0 0,1 4 216 0 0,-1 2 217 0 0,-1 4-174 0 0,3-1-744 0 0,-2-1 744 0 0,0 4 438 0 0,1 2-236 0 0,0-3-1148 0 0,1-1 1148 0 0,0 1-213 0 0,1 3 200 0 0,0-6-1122 0 0,0 2 1122 0 0,0 2 222 0 0,0 2-234 0 0,1-4-1098 0 0,-1 1 1098 0 0,0 3 1 0 0,2 2-137 0 0,-1-4-826 0 0,1-1 826 0 0,0 2 445 0 0,3 4-251 0 0,-3-5-1214 0 0,1 0 1214 0 0,3 3 82 0 0,-1 2-761 0 0,0-5 144 0 0,-2-1-144 0 0,2 2 400 0 0,1 2 0 0 0,-2-4-656 0 0,1-1 656 0 0,1 2-1597 0 0,2 2 776 0 0,-2-3 986 0 0,0-1-986 0 0,0 0 467 0 0,3 2 74 0 0,-3-4-96 0 0,-1-1 96 0 0,2 0-1544 0 0,2 0 704 0 0,-4-2 1584 0 0,1 0-1584 0 0,1 0 457 0 0,3-1-5041 0 0,6-32 5376 0 0</inkml:trace>
  <inkml:trace contextRef="#ctx0" brushRef="#br0" timeOffset="36.47">6087 582 3276 0 0,'-3'0'2392'0'0,"0"2"-1827"0"0,1 4 723 0 0,1-5-5533 0 0,1-2 6637 0 0,-2 2-1827 0 0,1 2 723 0 0,0 3-562 0 0,1 3-82 0 0,-1-2-1288 0 0,1 0 1288 0 0,0 0-51 0 0,0 2 0 0 0,0-3-1186 0 0,0 0 1186 0 0,0 3-266 0 0,0 3 1 0 0,0-4-656 0 0,0 0 656 0 0,3 0 327 0 0,0 4-83 0 0,0-5-1144 0 0,-1 1 1144 0 0,-1 1-244 0 0,0 2 0 0 0,0-4-656 0 0,-1-1 656 0 0,2 0 278 0 0,1-1-278 0 0,0-2-656 0 0,-1 0 656 0 0,0 2 81 0 0,1 3 112 0 0,0-3 436 0 0,1 0-903 0 0,-2-3-108 0 0,2-6-1118 0 0,-3 2 2672 0 0,2-3-3000 0 0,-1-3 863 0 0,0-3 323 0 0,0 3 628 0 0,-1 1-628 0 0,2-3-1218 0 0,0-2 770 0 0,0 3 1524 0 0,-1 1-1524 0 0,0-3 224 0 0,1-1 244 0 0,-2 3 588 0 0,1 1-588 0 0,1 0-589 0 0,1-2 350 0 0,-2 4 1066 0 0,1 1-1066 0 0,0-4-34 0 0,2-3 92 0 0,-2 4 950 0 0,0 0-950 0 0,2 0-521 0 0,-2 3 1299 0 0,1 0-606 0 0,2-1 452 0 0,-3 3-96 0 0,1-1-106 0 0,2 1-402 0 0,-2 0 765 0 0,0 2-620 0 0,2 2 920 0 0,-3-1-737 0 0,1 2 254 0 0,0 3-99 0 0,1 3 1 0 0,-3-3-58 0 0,1 1 58 0 0,3 1 586 0 0,-1 2-347 0 0,-1-3-536 0 0,0-1 536 0 0,-2 2-110 0 0,-1 2 0 0 0,0-3-316 0 0,-1-1 316 0 0,2 2 629 0 0,1 1-386 0 0,-1-2-802 0 0,0 0 802 0 0,0 0-86 0 0,-1 3 523 0 0,-1-4-1676 0 0,0 1 1676 0 0,0 1-311 0 0,3 1 0 0 0,-3-2-1054 0 0,2-1 1054 0 0,1 2 356 0 0,-1-3-1347 0 0,-1 0 928 0 0,0-2 141 0 0,0-5-392 0 0,-1 1-426 0 0,1-1 426 0 0,1-5-1061 0 0,1-4 510 0 0,-1 4 676 0 0,1-1-676 0 0,0 1 124 0 0,1-5-419 0 0,0 6 1266 0 0,-2-1-1266 0 0,2-1 264 0 0,0-2 0 0 0,-1 4 738 0 0,0 0-738 0 0,1-2-46 0 0,2-3 329 0 0,-2 4 172 0 0,0 0-172 0 0,2 0-147 0 0,3-2 129 0 0,-4 4 208 0 0,1 0-208 0 0,1 0 102 0 0,1-3-127 0 0,-2 4 258 0 0,0-1-258 0 0,1 0-63 0 0,3-1 14 0 0,-3 3 356 0 0,0 0-356 0 0,3 2 368 0 0,0 1 1 0 0,-2 1-382 0 0,-2 0 382 0 0,2 0-268 0 0,3 0-36 0 0,-5 0 226 0 0,2 1-226 0 0,1-1 616 0 0,2 2-296 0 0,-4-1-414 0 0,-1 1 414 0 0,2 3 92 0 0,3 2-341 0 0,-5-2 84 0 0,2 1-84 0 0,-1 1 511 0 0,1 2-225 0 0,-4-3-488 0 0,0-1 488 0 0,2 5 98 0 0,0 1-292 0 0,-2-2-100 0 0,-1-1 100 0 0,1 2 97 0 0,1 3-78 0 0,-2-4-138 0 0,-1-1 138 0 0,0 0 122 0 0,-2 2-813 0 0,1-4 1244 0 0,-1-1-1244 0 0,-1 4 353 0 0,4 3 15 0 0,-3-4 508 0 0,2 0-508 0 0,0 0-2487 0 0,1 1 1314 0 0,-2-2 2854 0 0,0-2-2854 0 0,0 2 36 0 0,-1-3 1905 0 0,0 0-1028 0 0,5-19 514 0 0</inkml:trace>
  <inkml:trace contextRef="#ctx0" brushRef="#br0" timeOffset="36.47">7264 833 3276 0 0,'-2'0'0'0'0,"-1"-2"3374"0"0,0-3-1789 0 0,1-3-993 0 0,0 6-6143 0 0,1 2 8925 0 0,0-1-1789 0 0,1-4-993 0 0,0-2 1 0 0,0-5-266 0 0,0 4-654 0 0,1-1 654 0 0,-1-5-458 0 0,2-6 229 0 0,-1 6-196 0 0,1 1 196 0 0,3-5 83 0 0,2-8 146 0 0,-2 10-654 0 0,1-2 654 0 0,1-5-273 0 0,2-7 274 0 0,-3 11-656 0 0,-1-1 656 0 0,0-4 0 0 0,1-6-1 0 0,-4 10-654 0 0,2 1 654 0 0,1-5-338 0 0,0-4-77 0 0,-1 10 176 0 0,0 0-176 0 0,-2-3 395 0 0,-1-5-761 0 0,-1 9 908 0 0,0 1-908 0 0,0-2 337 0 0,0-4 74 0 0,0 8 86 0 0,0-1-86 0 0,0 1-523 0 0,-1 0 288 0 0,1 5 556 0 0,0 1-556 0 0,3 3-753 0 0,-3 2 1289 0 0,2 1-516 0 0,1 5-3 0 0,-1 6 205 0 0,0-3 112 0 0,-1 1-112 0 0,2 4-29 0 0,0 4-41 0 0,0-5 252 0 0,-1 1-252 0 0,2 5 84 0 0,0 6-171 0 0,-1-7 426 0 0,0 1-426 0 0,1 1 86 0 0,2 6-27 0 0,-2-9 308 0 0,0 1-308 0 0,3 2 60 0 0,1 4 553 0 0,-2-7-918 0 0,-1 0 918 0 0,2 3-268 0 0,2 2-21 0 0,-4-6-340 0 0,1-1 340 0 0,1 2 818 0 0,1 3-465 0 0,-2-5-1046 0 0,0-1 1046 0 0,0 0-254 0 0,5 0 125 0 0,-4-3-788 0 0,0-1 788 0 0,2 0 215 0 0,4 1-162 0 0,-5-2-894 0 0,1-1 894 0 0,1-1-34 0 0,3-1-72 0 0,-4-1-682 0 0,-1-1 682 0 0,2 0-85 0 0,3-3 85 0 0,-5 1-682 0 0,1-2 682 0 0,3-2-113 0 0,2-2 308 0 0,-4 1-1072 0 0,-1 1 1072 0 0,2-2-837 0 0,2-4 306 0 0,-4 4-10 0 0,-1-1 10 0 0,2-4 0 0 0,3-4 257 0 0,-4 6-524 0 0,-2-2 524 0 0,2-1-841 0 0,2-5 350 0 0,-4 7 458 0 0,1 0-458 0 0,1-3 174 0 0,-1-3-454 0 0,-1 5 1018 0 0,-3 1-1018 0 0,1-2 293 0 0,1-4 55 0 0,-1 5 322 0 0,-1 1-322 0 0,0-4-171 0 0,1-5 301 0 0,-3 5 62 0 0,1 2-62 0 0,0-2 34 0 0,0-5-88 0 0,-2 7 170 0 0,0 0-170 0 0,0-3-66 0 0,-1-1 110 0 0,0 5 82 0 0,0 2-82 0 0,0-2 15 0 0,0-3-14 0 0,-1 5 80 0 0,1 0-80 0 0,0 0 21 0 0,0-1-22 0 0,0 3 82 0 0,0 2-82 0 0,0-2 10 0 0,0 4 156 0 0,3 5-147 0 0,-3-1 44 0 0,2 2-44 0 0,1 4 289 0 0,-1 4 2 0 0,0-3-538 0 0,-1 1 538 0 0,0 4-269 0 0,-1 4 15 0 0,0-4-30 0 0,0-1 30 0 0,2 3 565 0 0,1 3-250 0 0,0-5-660 0 0,-1-1 660 0 0,0 5 13 0 0,1 4-218 0 0,-2-6-250 0 0,1 0 250 0 0,1 1 250 0 0,-1 5 80 0 0,0-7-910 0 0,-1 0 910 0 0,-1 3-349 0 0,3 3 130 0 0,-2-6-472 0 0,1-1 472 0 0,0 5-53 0 0,2 5 62 0 0,-1-7-490 0 0,0 0 490 0 0,0 3-1399 0 0,2 2 639 0 0,-3-6 1030 0 0,1-2-1030 0 0,0 2 314 0 0,2 3-9 0 0,-2-5 420 0 0,0-2-420 0 0,2 6-2347 0 0,0 2 1175 0 0,0-5 2764 0 0,-2-2-2764 0 0,2 0 636 0 0,1 1 151 0 0,-2-4 1190 0 0,1-1-1190 0 0,1 2-2965 0 0,4 0 1615 0 0,-3-3 3890 0 0,0-2-3890 0 0,3 1 728 0 0,12-24 1217 0 0</inkml:trace>
  <inkml:trace contextRef="#ctx0" brushRef="#br0" timeOffset="36.47">8322 450 3276 0 0,'3'0'0'0'0,"-3"0"0"0"0,2 0 0 0 0,-1 0 2524 0 0,-4 0-1169 0 0,-4 0-1028 0 0,2 0-654 0 0,0 0 654 0 0,-2 2 648 0 0,3-1-1385 0 0,-1 1 820 0 0,-1 0-83 0 0,-2 3 1 0 0,2-3-656 0 0,1 1 656 0 0,-2 3-254 0 0,-1 2 0 0 0,2-3-148 0 0,0 1 148 0 0,2 0 254 0 0,-2 3 82 0 0,3-3-820 0 0,0 0 820 0 0,-2 1-298 0 0,0 1 215 0 0,0-2-654 0 0,2-1 654 0 0,-1 2 1 0 0,0 2-267 0 0,0-4-122 0 0,2 1 122 0 0,0 1 200 0 0,2 3 126 0 0,-1-3-774 0 0,1 0 774 0 0,0 3-428 0 0,3 0 206 0 0,2 2 82 0 0,-1-4-494 0 0,0-1 494 0 0,3-1-115 0 0,4-2 154 0 0,-5-2-572 0 0,2-1 572 0 0,4-1-79 0 0,2 0 17 0 0,-4 0-448 0 0,-1-1 448 0 0,2 1-636 0 0,5-3 301 0 0,-7 3 222 0 0,2-3-222 0 0,2 1-31 0 0,3-5 371 0 0,-4 4-458 0 0,-1-2 458 0 0,0-3-563 0 0,1-2 236 0 0,-4 3 196 0 0,-2 0-196 0 0,2 0-135 0 0,0-5 350 0 0,-2 6-234 0 0,-1-2 234 0 0,2-1-1015 0 0,1-4 460 0 0,-3 5 876 0 0,1-1-876 0 0,1-1-378 0 0,-1-1 371 0 0,-1 4 890 0 0,-2 0-890 0 0,-1 0 90 0 0,-1-4 1 0 0,0 4 708 0 0,-1 0-708 0 0,-1-2 355 0 0,1-2-185 0 0,0 4 368 0 0,0 0-368 0 0,-1 0-72 0 0,1-2 86 0 0,0 3 340 0 0,0 1-340 0 0,0-2 551 0 0,0 3-461 0 0,0 0 160 0 0,-2 1 898 0 0,-1 2-363 0 0,0 0-622 0 0,1 2 14 0 0,0 6 1414 0 0,1-3-1925 0 0,1 2 1008 0 0,0 2-134 0 0,0 2 0 0 0,0-2-740 0 0,0-1 740 0 0,0 1 536 0 0,2 1-379 0 0,-1-3-1054 0 0,1-1 1054 0 0,1 4-88 0 0,1 3 1 0 0,-1-4-880 0 0,0 0 880 0 0,0 0 272 0 0,2 4-210 0 0,-3-5-1004 0 0,1 1 1004 0 0,3 1 192 0 0,-1 4-378 0 0,0-5-632 0 0,-2 0 632 0 0,1 2-1099 0 0,3 1 539 0 0,-3-3 488 0 0,1-2-488 0 0,-1 4 295 0 0,1 2-330 0 0,-2-4 558 0 0,0 0-558 0 0,2 0 312 0 0,3 1-63 0 0,-3-2 60 0 0,0-2-60 0 0,2 2-3056 0 0,2-1 596 0 0,-1 1 1987 0 0,-2-3 1006 0 0,-1 0-1006 0 0,0 0-4009 0 0,1-2 2133 0 0,-2 0 4758 0 0,1-1-4758 0 0,5-28 2379 0 0</inkml:trace>
  <inkml:trace contextRef="#ctx0" brushRef="#br0" timeOffset="36.47">8732 437 3276 0 0,'-2'0'0'0'0,"-3"0"0"0"0,-3 2 943 0 0,0 3 969 0 0,1 3-1187 0 0,4 3-397 0 0,5-11-4236 0 0,0-4 3908 0 0,-3 0 943 0 0,-1 4 969 0 0,0 3-1187 0 0,2 4-397 0 0,2 5-51 0 0,-1 3 50 0 0,1-3-654 0 0,-1-2 654 0 0,3 2 1 0 0,1 1 0 0 0,-1-3-656 0 0,1-2 656 0 0,-1 3-331 0 0,1 3 124 0 0,-2-4-242 0 0,1-1 242 0 0,-1 4 0 0 0,-1 4 207 0 0,0-6-656 0 0,-1 0 656 0 0,1 1-1501 0 0,2 0 722 0 0,-2-4 902 0 0,1-2-902 0 0,-2 4 426 0 0,0 1-66 0 0,-1-2 182 0 0,1-2-182 0 0,1-1-4048 0 0,-2-2 5527 0 0,2-1-2776 0 0,3-22 1388 0 0</inkml:trace>
  <inkml:trace contextRef="#ctx0" brushRef="#br0" timeOffset="36.47">8732 0 3276 0 0,'-2'0'0'0'0,"-3"0"-1638"0"0,4 0 3276 0 0,-1 0-1638 0 0,-1 0-1638 0 0,6 0 1638 0 0</inkml:trace>
  <inkml:trace contextRef="#ctx0" brushRef="#br0" timeOffset="36.47">8944 384 3276 0 0,'2'0'0'0'0,"4"0"0"0"0,2 0 0 0 0,2 0 1357 0 0,0 2-620 0 0,0 1-427 0 0,-2 2 18 0 0,-10-4-3060 0 0,-4-3 2732 0 0,2 0 0 0 0,4-1 1357 0 0,2 4-620 0 0,3 0-427 0 0,0 3 18 0 0,2 3 0 0 0,0 5 438 0 0,-2-4-1532 0 0,-1 0 1532 0 0,0 3-219 0 0,1 2 82 0 0,-2-4-1258 0 0,-1 0 1258 0 0,2 0-302 0 0,2 5 381 0 0,-2-6-1416 0 0,0 1 1416 0 0,2 3-380 0 0,3 1-1 0 0,-4-2-654 0 0,1-2 654 0 0,-2 2 371 0 0,2 4-288 0 0,-3-6-820 0 0,0 2 820 0 0,3-1-83 0 0,1 2 1 0 0,-2-5-656 0 0,0 0 656 0 0,0 0 270 0 0,1 0-1 0 0,-4-2-1194 0 0,2-2 1194 0 0,-1 1-269 0 0,-1-2 2075 0 0,0-4-2525 0 0,-1 0 244 0 0,-1-1-244 0 0,0-3 197 0 0,0-2 0 0 0,0 2-150 0 0,0 0 150 0 0,0-3-382 0 0,0-5 305 0 0,0 4 4 0 0,0 0-4 0 0,0-1-162 0 0,0-3 388 0 0,0 6-448 0 0,0-1 448 0 0,0-3-762 0 0,2-2 340 0 0,-1 3 396 0 0,1 3-396 0 0,0-4 0 0 0,3-2-140 0 0,-3 4 676 0 0,1 0-676 0 0,0-1 136 0 0,2-3-1 0 0,-2 6 406 0 0,0-1-406 0 0,0-1 90 0 0,2 0-236 0 0,-3 2 698 0 0,1 2-698 0 0,2-1 0 0 0,3-2 172 0 0,-3 3 354 0 0,1 1-354 0 0,1-2-113 0 0,1 1 215 0 0,-2 1 150 0 0,0 2-150 0 0,1 1-67 0 0,4 1 52 0 0,-5 0 180 0 0,2 1-180 0 0,1 1 11 0 0,4-1-51 0 0,-5 0 260 0 0,1 0-260 0 0,1 1 5 0 0,1 1 17 0 0,-4-1 216 0 0,0 1-216 0 0,2 0 387 0 0,3 5 1 0 0,-3-4-560 0 0,-2 3 560 0 0,4 1-341 0 0,1 3 233 0 0,-3-3-344 0 0,-1 0 344 0 0,0 1 32 0 0,2 1-240 0 0,-4-3 72 0 0,-1-1-72 0 0,2 4 46 0 0,2 3-91 0 0,-4-4 162 0 0,0 0-162 0 0,2 3 87 0 0,-1 3-21 0 0,-1-4 30 0 0,-1 0-30 0 0,0 1-656 0 0,0 3 309 0 0,-1-6 724 0 0,-1 1-724 0 0,0 1 7 0 0,-1 3 305 0 0,-1-5 100 0 0,0 1-100 0 0,2 1-1318 0 0,1 3 632 0 0,-1-5 1472 0 0,1 0-1472 0 0,-2 2 222 0 0,0 1 1 0 0,0-4 1026 0 0,-1 0-1026 0 0,0 3-1938 0 0,0 1 1062 0 0,0-2 2778 0 0,-1-2-2778 0 0,1 2 449 0 0,-2-9 940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7:54.937"/>
    </inkml:context>
    <inkml:brush xml:id="br0">
      <inkml:brushProperty name="width" value="0.1" units="cm"/>
      <inkml:brushProperty name="height" value="0.1" units="cm"/>
    </inkml:brush>
  </inkml:definitions>
  <inkml:trace contextRef="#ctx0" brushRef="#br0">40 47 3276 0 0,'-2'-2'0'0'0,"-1"-3"-297"0"0,-2-1 328 0 0,0-2 297 0 0,5 8-390 0 0,0 2 62 0 0,1-3-297 0 0,-3 0 328 0 0,-1-3 297 0 0,1-3 964 0 0,0 3-1620 0 0,0-1 656 0 0,-1 0 554 0 0,-1 4 2582 0 0,1 4-2926 0 0,1-1-1076 0 0,0 2 1076 0 0,2 2-129 0 0,-1 5-81 0 0,1-4-656 0 0,0 1 656 0 0,0 1-283 0 0,0 5 283 0 0,0-6-656 0 0,1 1 656 0 0,-1 3 0 0 0,0 7-1 0 0,0-7-654 0 0,0 1 654 0 0,0 3-416 0 0,0 3 168 0 0,0-6-158 0 0,0 0 158 0 0,0 3-1 0 0,0 5-1001 0 0,0-7 1846 0 0,0-1-1846 0 0,0 2 591 0 0,0 3 172 0 0,0-6 320 0 0,0-1-320 0 0,0 3-2309 0 0,0 3 1237 0 0,0-6 2464 0 0,0 0-2464 0 0,2 0 449 0 0,3 1-2316 0 0,21-45 3099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0T18:17:54.938"/>
    </inkml:context>
    <inkml:brush xml:id="br0">
      <inkml:brushProperty name="width" value="0.1" units="cm"/>
      <inkml:brushProperty name="height" value="0.1" units="cm"/>
    </inkml:brush>
  </inkml:definitions>
  <inkml:trace contextRef="#ctx0" brushRef="#br0">7 1216 3276 0 0,'0'2'0'0'0,"-3"1"0"0"0,3 0 0 0 0,-2-1 0 0 0,1-3 5788 0 0,0 2-6358 0 0,1-3 1140 0 0,2-5 32 0 0,1-5 0 0 0,0 3-1204 0 0,0-1 1204 0 0,4-4-275 0 0,4-3 83 0 0,-2 5-820 0 0,-2 1 820 0 0,4-6-8 0 0,2-3-74 0 0,-4 6-656 0 0,0 0 656 0 0,1-3 0 0 0,5-6-1 0 0,-5 7-654 0 0,0 0 654 0 0,1-3 8 0 0,2-7 75 0 0,-4 9-820 0 0,0 1 820 0 0,3-5-82 0 0,1-2-342 0 0,-2 6 28 0 0,-3 3-28 0 0,1-4 342 0 0,3-3 0 0 0,-5 6-656 0 0,1 2 656 0 0,1-2-310 0 0,1-3 82 0 0,-2 7-200 0 0,-2 0 200 0 0,-1-3 130 0 0,1 0 77 0 0,-3 3-614 0 0,0 3 614 0 0,0-1-693 0 0,1-1 434 0 0,-2 4-325 0 0,1 1 554 0 0,0 3-1045 0 0,-1 4 899 0 0,0 0-262 0 0,-1 1 262 0 0,0 3-459 0 0,-1 5 19 0 0,0-4 618 0 0,0 1-618 0 0,0 4 224 0 0,-1 4-185 0 0,1-5 540 0 0,0 1-540 0 0,0 4 195 0 0,0 4 80 0 0,0-5-10 0 0,0-2 10 0 0,0 5 217 0 0,0 5-237 0 0,0-8 30 0 0,0 1-30 0 0,0 4-50 0 0,0 5 41 0 0,0-8 48 0 0,0 0-48 0 0,0 1 525 0 0,0 5-244 0 0,0-9-514 0 0,0 0 514 0 0,0 5 37 0 0,0 6-267 0 0,0-9-54 0 0,0 1 54 0 0,0 3-673 0 0,0 3 332 0 0,0-6 628 0 0,0-3-628 0 0,0 2 48 0 0,0 2 294 0 0,0-6-56 0 0,0-1 56 0 0,0 2-1003 0 0,2 2 477 0 0,-1-5 996 0 0,1-1-996 0 0,1-1 179 0 0,1-1-2505 0 0,-1-1 5648 0 0,0-3-5648 0 0,2-1 1148 0 0,3-1 694 0 0,-3-1 1964 0 0,1 0-1964 0 0,1-5-3263 0 0,-3 3 5742 0 0,0-3-2994 0 0,2-2 731 0 0,9-21 766 0 0</inkml:trace>
  <inkml:trace contextRef="#ctx0" brushRef="#br0" timeOffset="36.47">655 792 3276 0 0,'-2'0'-1156'0'0,"-4"0"4759"0"0,-2 0-824 0 0,7 0-8005 0 0,1 0 4070 0 0,-2 0 4759 0 0,-2 0-824 0 0,-1 3-2228 0 0,0 2 713 0 0,0 3-551 0 0,2-2-1426 0 0,-1 0 1426 0 0,1 1-304 0 0,1 2-81 0 0,0-3-656 0 0,1 0 656 0 0,1 1 340 0 0,-1 2-340 0 0,1-4-656 0 0,1 1 656 0 0,-1 0 0 0 0,0 3-7 0 0,0 1-201 0 0,0-3-240 0 0,0 0 240 0 0,0 0 8 0 0,0-3-137 0 0,0 1 18 0 0,2 0 328 0 0,-1-1-665 0 0,1 0 656 0 0,3-1-645 0 0,2-1 268 0 0,-1 0 98 0 0,-1-1-98 0 0,2 0-8 0 0,4-1 0 0 0,-4 0 114 0 0,1 0-114 0 0,1 0-400 0 0,4-1 298 0 0,-5 1 318 0 0,1 0-318 0 0,1 0 59 0 0,1 0-188 0 0,-4 0 576 0 0,0 0-576 0 0,3 0 121 0 0,1 0-1 0 0,-2 0 336 0 0,-1 0-336 0 0,0 0 99 0 0,3 2 92 0 0,-4-1-46 0 0,1 1 46 0 0,1 1-132 0 0,2 1 111 0 0,-4-1-4 0 0,0 0 4 0 0,0 0-27 0 0,2 2 100 0 0,-4-3-150 0 0,1 1 150 0 0,1 3-89 0 0,1 1 9 0 0,-2-1 10 0 0,-1-1-10 0 0,2 2 181 0 0,1 2-175 0 0,0 1-2 0 0,-2-3 2 0 0,-1 0-2 0 0,-3 0-95 0 0,0 2 100 0 0,-2-3-8 0 0,0-1 8 0 0,0 2 15 0 0,0 2-13 0 0,-1-4-12 0 0,1 1 12 0 0,0 0-290 0 0,-2 3 286 0 0,1-4-4 0 0,-1 1 4 0 0,-1 1-3 0 0,-1 1-608 0 0,1-2 1218 0 0,0-1-1218 0 0,-2 2 278 0 0,-3 2 1 0 0,3-4 660 0 0,-1 1-660 0 0,-1 1 244 0 0,-4 1-1201 0 0,5-2 2574 0 0,-2-1-2574 0 0,-1 2 537 0 0,-2 2 195 0 0,3-4 1110 0 0,2 1-1110 0 0,-2-2-731 0 0,-1 2 525 0 0,4-3 1522 0 0,-1 0-1522 0 0,-3 0 127 0 0,-2-1 0 0 0,2 0 1268 0 0,2-2-1268 0 0,-2 1-1210 0 0,0-1 676 0 0,3 0 2336 0 0,0 0-2336 0 0,-1 0 461 0 0,1-3 0 0 0,1 3 1414 0 0,2-3-1414 0 0,-1-17 707 0 0</inkml:trace>
  <inkml:trace contextRef="#ctx0" brushRef="#br0" timeOffset="36.47">721 819 3276 0 0,'2'-2'0'0'0,"4"-4"0"0"0,2-2 0 0 0,2-2 0 0 0,0-2 1511 0 0,0 1-592 0 0,-13 14-3349 0 0,-3 4 2430 0 0,1-1 0 0 0,4-5 0 0 0,4-3 0 0 0,2-5 1511 0 0,2-1-592 0 0,4 1-296 0 0,3 0 472 0 0,-3 3-2190 0 0,-2-1 2190 0 0,1 2-383 0 0,2-2 81 0 0,-5 3-1586 0 0,1-1 1586 0 0,4 0-768 0 0,1 1-1 0 0,-3 0-48 0 0,-1 1 48 0 0,2-1 304 0 0,2-2-1 0 0,-4 2-654 0 0,-1-1 654 0 0,2 2-2046 0 0,3 0 976 0 0,-4 1 1486 0 0,-2-1-1486 0 0,2-1 528 0 0,0-1 264 0 0,-3 1-98 0 0,0-1 98 0 0,7-3-49 0 0</inkml:trace>
  <inkml:trace contextRef="#ctx0" brushRef="#br0" timeOffset="36.47">1171 1216 3276 0 0,'-2'0'0'0'0,"-1"-3"4325"0"0,2 3-8650 0 0,-1 0 4325 0 0,1-2 4325 0 0,-1-2-3185 0 0,1-4 411 0 0,0-2-1224 0 0,1 3-654 0 0,-1 0 654 0 0,4-1-760 0 0,0-1 380 0 0,0 3 106 0 0,-1 0-106 0 0,2 0-2443 0 0,-2 2 4939 0 0,0 0-4886 0 0,1-2 1309 0 0,4 0 1134 0 0</inkml:trace>
  <inkml:trace contextRef="#ctx0" brushRef="#br0" timeOffset="36.47">1594 753 3276 0 0,'0'2'0'0'0,"-2"1"-1614"0"0,-3 2 403 0 0,-3 0 2967 0 0,0 2-512 0 0,-2-1-458 0 0,3 2 35 0 0,9-11-2603 0 0,6-2 1782 0 0,-1 1-1614 0 0,-4 1 403 0 0,-5 3 2967 0 0,-2 3-512 0 0,-2 1-458 0 0,-1 2 35 0 0,-1 1-165 0 0,-1 0-82 0 0,2-3-1148 0 0,1 1 1148 0 0,2 1-246 0 0,-2 4 155 0 0,3-4-966 0 0,0 2 966 0 0,-2 1-156 0 0,-3 4 1 0 0,3-5-656 0 0,0 1 656 0 0,-2 3 382 0 0,1 4-83 0 0,1-4-1254 0 0,1-1 1254 0 0,2 2-299 0 0,-1 4 0 0 0,2-5-656 0 0,-1-1 656 0 0,-1 3 234 0 0,1 3-1 0 0,1-6-1122 0 0,0 0 1122 0 0,1 3-151 0 0,2 1-82 0 0,-2-5-656 0 0,2-1 656 0 0,1 2-389 0 0,4 2 389 0 0,-4-4-656 0 0,2-2 656 0 0,3 2 0 0 0,5-2-1 0 0,-6-2-654 0 0,2-2 654 0 0,3-1-215 0 0,3-1-83 0 0,-5-1-58 0 0,-1 0 58 0 0,3 0 299 0 0,3-1-1 0 0,-6 1-654 0 0,2 0 654 0 0,1 0-1002 0 0,5-3 468 0 0,-6 3 414 0 0,1-3-414 0 0,-1-1-1065 0 0,3-4 686 0 0,-5 3 1172 0 0,-1-1-1172 0 0,2-1 228 0 0,1-1 221 0 0,-4 2 274 0 0,-1 0-274 0 0,2-3-622 0 0,3-3 361 0 0,-5 4 796 0 0,1 0-796 0 0,3-3 39 0 0,0-1 20 0 0,-3 3 678 0 0,0 1-678 0 0,0-3 48 0 0,0-1 159 0 0,-2 3 264 0 0,-2 1-264 0 0,2-3-123 0 0,1-1 96 0 0,-2 3 318 0 0,0 1-318 0 0,0-2-93 0 0,-1-5 79 0 0,-1 5 346 0 0,-1 0-346 0 0,2 0-33 0 0,0-4 145 0 0,-1 5 122 0 0,1 0-122 0 0,-2-3-100 0 0,-2-1-10 0 0,0 2 342 0 0,-1 3-342 0 0,-2-4 378 0 0,-6 0 35 0 0,4 3-484 0 0,-2 1 484 0 0,-2 0-284 0 0,-3-2-75 0 0,5 4 234 0 0,-1 1-234 0 0,-4 0 826 0 0,-3 2-383 0 0,5 1-652 0 0,0 1 652 0 0,-3-1-174 0 0,-1-1 12 0 0,4 0-328 0 0,2 1 328 0 0,-2 1 240 0 0,-1 2 0 0 0,3 0-808 0 0,1 1 808 0 0,0 0-275 0 0,1 3-91 0 0,1-3-76 0 0,3 1 76 0 0,-1 3-1443 0 0,-2 4 361 0 0,0 3-1314 0 0,3 1 1887 0 0,0-3 942 0 0,3-2-942 0 0,26-9 471 0 0</inkml:trace>
  <inkml:trace contextRef="#ctx0" brushRef="#br0" timeOffset="36.47">2057 766 3276 0 0,'-2'0'0'0'0,"-3"0"1383"0"0,3 0-2766 0 0,1 0 1383 0 0,-2 0 1383 0 0,-1-2 3969 0 0,2-1-2949 0 0,1 0-3147 0 0,1 1 1488 0 0,1-2-286 0 0,3 0-131 0 0,-2 0-654 0 0,2 2 654 0 0,1 0 1 0 0,3 1 0 0 0,-2 1-656 0 0,-1 0 656 0 0,2 0-311 0 0,2-2 392 0 0,-3 1-818 0 0,0-1 818 0 0,1 0-81 0 0,1 0 0 0 0,-2 0-656 0 0,-1 1 656 0 0,4 0-531 0 0,3 1 266 0 0,-4 0-126 0 0,0 0 126 0 0,3 0-1 0 0,1 0 348 0 0,-3 0-820 0 0,-1 0 820 0 0,1 0-860 0 0,2 2 365 0 0,-4-1 170 0 0,1 1-170 0 0,1 1 41 0 0,2 1-535 0 0,-4-1 1158 0 0,-1 0-1158 0 0,2 2 330 0 0,0 3 175 0 0,-2-3 148 0 0,0 1-148 0 0,-2 1-427 0 0,-1 2 282 0 0,-1-4 438 0 0,-1 1-438 0 0,2 1 42 0 0,0 2 0 0 0,0-4 354 0 0,-1 1-354 0 0,-1 3-141 0 0,-2 2-78 0 0,0-2 792 0 0,-1-1-792 0 0,0 2 346 0 0,-5 3 0 0 0,4-4 100 0 0,-3-1-100 0 0,-2 2 20 0 0,-2 3-38 0 0,3-4 136 0 0,1-1-136 0 0,-2 2-65 0 0,-1 3 4 0 0,3-4 258 0 0,0-2-258 0 0,0 4 400 0 0,-3 1-2 0 0,3-3-538 0 0,1-1 538 0 0,-2 0 286 0 0,-1 2-287 0 0,2-4-536 0 0,1-1 536 0 0,-2 2 32 0 0,-2 1-224 0 0,4-2-152 0 0,-1-1 152 0 0,2 2 190 0 0,-2-1 112 0 0,3-1-756 0 0,0-2 756 0 0,0 2-316 0 0,1 1 442 0 0,0 3 394 0 0,2-4-1170 0 0,-1 1 544 0 0,3-1-106 0 0,-1-2-325 0 0,1 0 318 0 0,3-2 112 0 0,-2-1-265 0 0,1 1-12 0 0,2-2 345 0 0,-2 1-505 0 0,0 0 332 0 0,2 0 5 0 0,2-1 0 0 0,-3 1-342 0 0,1 0 342 0 0,1 0-788 0 0,1 0 314 0 0,-2 0 606 0 0,0 0-606 0 0,1 0-1 0 0,1 0-1060 0 0,-2 0 2728 0 0,-1 0-2728 0 0,2 0 673 0 0,4 0 251 0 0,-5 0 880 0 0,2 0-880 0 0,3 0-730 0 0,3-2 419 0 0,-4 1 1502 0 0,-1-1-1502 0 0,3 0 296 0 0,0 0-53 0 0,-2 0 1016 0 0,-2 1-1016 0 0,2-2-2319 0 0,2 0 1250 0 0,-3 0 3154 0 0,-1 0-3154 0 0,0 2 543 0 0,2-5 1034 0 0</inkml:trace>
  <inkml:trace contextRef="#ctx0" brushRef="#br0" timeOffset="36.47">2719 1083 3276 0 0,'0'3'0'0'0,"2"-3"8376"0"0,1-2-5546 0 0,0-4-1599 0 0,-1 2-2462 0 0,0-1 2462 0 0,1 0-493 0 0,1 0-205 0 0,-1 1-1066 0 0,-1 1 1066 0 0,-1-3-778 0 0,3 1 287 0 0,-3 1-84 0 0,1 0 84 0 0,0 0-1 0 0,0-2-3516 0 0,2-1 3475 0 0</inkml:trace>
  <inkml:trace contextRef="#ctx0" brushRef="#br0" timeOffset="36.47">3473 541 3276 0 0,'0'-2'0'0'0,"0"-3"0"0"0,0-4-121 0 0,0-1 347 0 0,2 0 430 0 0,1 0-329 0 0,-2 11-1415 0 0,-2 2 1088 0 0,0-1-121 0 0,-1-3 347 0 0,4-2 430 0 0,0-2-329 0 0,0-2 1123 0 0,0 1-2216 0 0,0 0 1532 0 0,1 1-439 0 0,0 0 1393 0 0,0 2-2293 0 0,0-1 1146 0 0,1 1 0 0 0,0 3-190 0 0,-3 1-261 0 0,0 1-92 0 0,-1 0-60 0 0,-2 2 358 0 0,-2 2 216 0 0,2-1-670 0 0,-2-1 252 0 0,-1 1 96 0 0,-1 0-24 0 0,1-2-396 0 0,2 0 396 0 0,-2 3 64 0 0,3-3-396 0 0,0 0 268 0 0,-3 3 62 0 0,2-2-245 0 0,0 0 98 0 0,-1 1-98 0 0,-1 1 82 0 0,3-1-66 0 0,-2-2 66 0 0,1 2 183 0 0,1-3-373 0 0,0 0 314 0 0,-1 1-88 0 0,-1 1-22 0 0,1-2-94 0 0,1 1 94 0 0,1 2 271 0 0,-3 1 3 0 0,3-2-642 0 0,-1 0 642 0 0,0 0-252 0 0,-3 3 13 0 0,3-3-164 0 0,-1 0 164 0 0,0 5 206 0 0,-2 2-185 0 0,3-3-206 0 0,-1 0 206 0 0,-3 1-17 0 0,1 3 49 0 0,0-5-270 0 0,2 1 270 0 0,-2 3 297 0 0,1 5 54 0 0,1-5-972 0 0,0 0 972 0 0,0 2-322 0 0,-1 5 69 0 0,1-7-466 0 0,0 0 466 0 0,0 3 161 0 0,-1 5 70 0 0,1-6-928 0 0,0 0 928 0 0,2 3-281 0 0,0 3-213 0 0,1-6 60 0 0,-1-1-60 0 0,2 5 270 0 0,-1 3-22 0 0,0-6-436 0 0,0-1 436 0 0,2 3-844 0 0,4-1 382 0 0,-3-4 488 0 0,2-2-488 0 0,1 2 1 0 0,5 2 360 0 0,-5-4-234 0 0,2-2 234 0 0,2-1-117 0 0,3 0 52 0 0,-5-3-104 0 0,1 0 104 0 0,3 0 56 0 0,4-1-157 0 0,-5 0 98 0 0,1-2-98 0 0,3-2-468 0 0,6 0 194 0 0,-7-1 646 0 0,-1 0-646 0 0,5-3 2 0 0,3-3 96 0 0,-6 2 450 0 0,-2 0-450 0 0,3-1-197 0 0,1-2 105 0 0,-5 4 634 0 0,-1 0-634 0 0,1-1-113 0 0,1-1-50 0 0,-4 2 960 0 0,-1 1-960 0 0,2-2 325 0 0,0-2-45 0 0,-2 4 400 0 0,-2-1-400 0 0,1-1 86 0 0,0-1-42 0 0,-2 2 312 0 0,-2 1-312 0 0,1-2-125 0 0,-2 3 414 0 0,0 0-266 0 0,0-2 130 0 0,0-2-188 0 0,0 3 382 0 0,-1-1-382 0 0,-3 0-90 0 0,1 2 410 0 0,-1-1-258 0 0,-3 2 715 0 0,-2 0-336 0 0,2 1-500 0 0,-1 1 500 0 0,-3-1-26 0 0,-3-2-221 0 0,3 2-6 0 0,1 0 6 0 0,-3 0 708 0 0,-4 1-295 0 0,5 1-832 0 0,0 0 832 0 0,-3 0-207 0 0,-4 2 165 0 0,6-1-748 0 0,0 1 748 0 0,-3 1 15 0 0,-3 1-185 0 0,6-1-408 0 0,-1 0 408 0 0,-1 0-929 0 0,-2 2 420 0 0,5-3 610 0 0,1 2-610 0 0,-3-1 0 0 0,0 1 429 0 0,3-1-248 0 0,1 0 248 0 0,0 2-2495 0 0,-1 1 1106 0 0,3-2 2530 0 0,0-1-2530 0 0,0 2 588 0 0,-3-1 157 0 0,4 0 1040 0 0,0-2-1040 0 0,14-21 520 0 0</inkml:trace>
  <inkml:trace contextRef="#ctx0" brushRef="#br0" timeOffset="36.47">2904 620 3276 0 0,'0'-2'0'0'0,"0"-3"0"0"0,0-3 0 0 0,0-3 0 0 0,0-1 0 0 0,0-1 0 0 0,0 0 1234 0 0,2 1-453 0 0,1 1-227 0 0,2 3 1 0 0,5 0 559 0 0,-8 17-5352 0 0,-5 4 4238 0 0,-2-1 0 0 0,0-5 0 0 0,1-7 0 0 0,1-5 1234 0 0,4-2-453 0 0,1-2-227 0 0,2 1 1 0 0,6-1 559 0 0,3 2-434 0 0,1 1 0 0 0,-3 2-1360 0 0,-2 2 1360 0 0,0 1-360 0 0,3 1 8 0 0,-5 0-656 0 0,1 0 656 0 0,3 0-1 0 0,2 3 83 0 0,-3-2-820 0 0,-1 1 820 0 0,2 3-413 0 0,2 3 0 0 0,-4-3 6 0 0,-1 0-6 0 0,0 2 330 0 0,2 2 1 0 0,-4-3-656 0 0,-1 0 656 0 0,2 1-327 0 0,1 1-82 0 0,-2-2 162 0 0,-1 0-162 0 0,2 3 306 0 0,-1 2-336 0 0,-1-2 222 0 0,-2-2-222 0 0,-1 2 312 0 0,-1 3 63 0 0,0-5-528 0 0,-1 0 528 0 0,0 5-386 0 0,-1 4 320 0 0,1-5-396 0 0,0-1 396 0 0,-3 4-74 0 0,-2 3 58 0 0,1-5-364 0 0,0-1 364 0 0,-2 3 296 0 0,-5 3-300 0 0,4-6-356 0 0,0 0 356 0 0,-3 5 27 0 0,-3 4-31 0 0,5-6-348 0 0,-1 0 348 0 0,-3 1 258 0 0,-2 3 1 0 0,3-6-866 0 0,2-1 866 0 0,0 0-198 0 0,0 3-29 0 0,2-5-412 0 0,2-1 412 0 0,-2 4 348 0 0,-1 2-58 0 0,2-4-992 0 0,1-2 992 0 0,1 1-197 0 0,1 1 236 0 0,1-4-1070 0 0,1 0 1070 0 0,0 0 334 0 0,1-2-1148 0 0,0 0 558 0 0,0 2 922 0 0,1-3-1761 0 0,-1 1 1120 0 0,2-1-212 0 0,4 0-21 0 0,-3-2-654 0 0,2 0 654 0 0,3 0 232 0 0,4-1-1 0 0,-4 0-1116 0 0,0 0 1116 0 0,3 0-148 0 0,2 0-83 0 0,-4 0-654 0 0,-1-1 654 0 0,3 1-909 0 0,4 0 455 0 0,-6 0 254 0 0,1 0-254 0 0,1 0 227 0 0,3-2 0 0 0,-6 1-200 0 0,1-1 200 0 0,3 0-4014 0 0,4-3 1980 0 0,-5 3 3868 0 0,0-1-3868 0 0,3 0 808 0 0,1 0-2365 0 0,-5 1 6982 0 0,-1 1-6982 0 0,-6 1 3491 0 0</inkml:trace>
  <inkml:trace contextRef="#ctx0" brushRef="#br0" timeOffset="36.47">5629 276 3276 0 0,'2'0'0'0'0,"4"0"0"0"0,2 0 0 0 0,2 0 1026 0 0,2-2-698 0 0,1-1 692 0 0,-10 3-3394 0 0,-5 0 2374 0 0,2 2 1026 0 0,2-3-698 0 0,4-1 692 0 0,-3 0 2600 0 0,2 0-3948 0 0,-3 1 656 0 0,-2 2-1 0 0,-2 4 90 0 0,0-2-834 0 0,-1 1 834 0 0,-2 3-89 0 0,-3 1-1 0 0,2-2-654 0 0,0 0 654 0 0,-1 1 12 0 0,-4 2-11 0 0,4-3-656 0 0,0-1 656 0 0,-3 2-1 0 0,-1 2 83 0 0,4-4-820 0 0,0 1 820 0 0,0 1-11 0 0,-4 3-72 0 0,4-3-654 0 0,0 0 654 0 0,-2 2 1 0 0,-4 4 0 0 0,5-5-656 0 0,-1 1 656 0 0,-3 1 70 0 0,-4 6 11 0 0,5-7-818 0 0,0 2 818 0 0,-3 3-81 0 0,-3 4 0 0 0,5-5-656 0 0,1-1 656 0 0,-5 2-20 0 0,-6 6 20 0 0,7-7-656 0 0,-1 0 656 0 0,-3 5-1 0 0,-9 6-185 0 0,10-7-284 0 0,-1 0 284 0 0,-4 3 185 0 0,-7 6 1 0 0,10-9-656 0 0,1 0 656 0 0,-7 3-477 0 0,-5 6 213 0 0,9-9-128 0 0,2 0 128 0 0,-7 3 39 0 0,-8 5 185 0 0,11-8-576 0 0,1 0 576 0 0,-5 3-700 0 0,-7 6 317 0 0,12-9 190 0 0,0-1-190 0 0,-4 7-83 0 0,-9 5 381 0 0,13-8-406 0 0,-2-1 406 0 0,-6 5-291 0 0,-6 6-40 0 0,10-10 256 0 0,4-1-256 0 0,-4 3 115 0 0,-4 5 52 0 0,10-10-78 0 0,2 0 78 0 0,0 3-16 0 0,-4 3 70 0 0,9-7-186 0 0,0-2 186 0 0,-5 4-272 0 0,-5 5 246 0 0,8-7-134 0 0,0-1 134 0 0,-5 2-51 0 0,-4 5 40 0 0,8-7-112 0 0,0-1 112 0 0,-3 2-256 0 0,-6 6 244 0 0,9-8-88 0 0,0 0 88 0 0,-5 5 16 0 0,-7 3-15 0 0,10-6-90 0 0,0-2 90 0 0,-6 4-349 0 0,-4 3 335 0 0,9-6-62 0 0,0-2 62 0 0,1 5-11 0 0,-2 3 9 0 0,7-7-58 0 0,2-1 58 0 0,-5 2-127 0 0,0 3 111 0 0,4-6-26 0 0,2-1 26 0 0,1 0-54 0 0,-1 1 41 0 0,5-5 0 0 0,0 0 0 0 0,0 2-13 0 0,-2 1 10 0 0,3-3 6 0 0,-1-1-6 0 0,0-1 52 0 0,0 2-52 0 0,1-2 6 0 0,1-1-6 0 0,2-2 1201 0 0,1 0-1547 0 0,1-2 698 0 0,0-4 36 0 0,2-5-329 0 0,-1 3-112 0 0,2-2 112 0 0,2-4 20 0 0,5-4 8 0 0,-4 4-168 0 0,1 1 168 0 0,3-5 51 0 0,1-7-89 0 0,-4 8-92 0 0,0-1 92 0 0,3-4 102 0 0,4-5-41 0 0,-4 7-214 0 0,0 1 214 0 0,3-5-361 0 0,3-9-23 0 0,-4 10 554 0 0,-1 0-554 0 0,3-6 383 0 0,3-4-9 0 0,-6 9-194 0 0,1 1 194 0 0,1-4-801 0 0,6-7 369 0 0,-7 11 670 0 0,2 0-670 0 0,4-10 134 0 0,6-8-4 0 0,-7 10 410 0 0,0 3-410 0 0,1-7-900 0 0,5-11 505 0 0,-9 16 1200 0 0,1-1-1200 0 0,3-7 152 0 0,5-8 1 0 0,-8 14 894 0 0,0 1-894 0 0,3-8-594 0 0,3-9 433 0 0,-7 15 1216 0 0,0 1-1216 0 0,-1-5 82 0 0,1-9 0 0 0,-5 16 1052 0 0,0 0-1052 0 0,0-6-37 0 0,0-8 1 0 0,-3 13 1124 0 0,-2 2-1124 0 0,1-7 152 0 0,-1-6 571 0 0,-1 12-322 0 0,-1 3 322 0 0,2-4-245 0 0,-1-4 1 0 0,0 11 166 0 0,0 2-166 0 0,-2 0 752 0 0,0-1-540 0 0,-1 7-258 0 0,0 2 258 0 0,0 1-110 0 0,2 0-1 0 0,-1 3-36 0 0,1 2 36 0 0,0 4 1061 0 0,0 0-1211 0 0,0 2 264 0 0,-1 4-516 0 0,0 3 334 0 0,-1-1 100 0 0,0-1-100 0 0,-2 5 162 0 0,-1 6-128 0 0,0-5 32 0 0,1 1-32 0 0,-2 4 41 0 0,-3 6-49 0 0,3-8 48 0 0,0 0-48 0 0,-3 8-5 0 0,1 6-28 0 0,1-9 114 0 0,2 0-114 0 0,-2 3-43 0 0,1 5 58 0 0,1-9 84 0 0,0-1-84 0 0,0 1 433 0 0,-1 4-227 0 0,1-8-328 0 0,0 0 328 0 0,0 3 9 0 0,-1 4-215 0 0,1-7 84 0 0,0 0-84 0 0,2 0 815 0 0,0 2-376 0 0,1-6-794 0 0,0 0 794 0 0,0 0-135 0 0,0 4 10 0 0,0-6-544 0 0,0 0 544 0 0,2-1 784 0 0,-1-1-1450 0 0,1-3 788 0 0,3-1-15 0 0,3-1 359 0 0,-3 0-1476 0 0,0-2 1476 0 0,5-3-220 0 0,1-7 58 0 0,-2 3-1152 0 0,-1-1 1152 0 0,3-4-565 0 0,4-6 0 0 0,-5 7-22 0 0,0-2 22 0 0,5-7 343 0 0,5-7-82 0 0,-6 9-544 0 0,0-1 544 0 0,1-4-1647 0 0,5-6 822 0 0,-7 9 1106 0 0,1 2-1106 0 0,2-5 274 0 0,5-6 217 0 0,-7 10 124 0 0,0 1-124 0 0,2-3-911 0 0,4-4 497 0 0,-7 9 952 0 0,-1 0-952 0 0,2-3 121 0 0,3-8-5 0 0,-5 11 720 0 0,-1-2-720 0 0,0-4 383 0 0,3-4-114 0 0,-6 8 182 0 0,1 1-182 0 0,0 0-230 0 0,2-3 615 0 0,-4 8-588 0 0,0 0 588 0 0,0 0-79 0 0,2-4-383 0 0,-4 6 336 0 0,1 0-336 0 0,-2 0 315 0 0,1 2-267 0 0,-2 2 240 0 0,0 2-240 0 0,0 5-186 0 0,-1 4 241 0 0,0 0 130 0 0,-1 0-130 0 0,-1 5 165 0 0,0 5-122 0 0,0-4 44 0 0,0 1-44 0 0,-2 4-242 0 0,-1 8-1 0 0,0-8 530 0 0,0 1-530 0 0,-1 2 200 0 0,-2 5 12 0 0,2-9 106 0 0,-1 1-106 0 0,1 4 67 0 0,-1 3-78 0 0,2-6 128 0 0,0-2-128 0 0,0 4-79 0 0,-2 3 938 0 0,3-6-1590 0 0,-1-2 1590 0 0,-3 2-432 0 0,1 3-186 0 0,1-6-354 0 0,0-1 354 0 0,0 2 436 0 0,0 2-303 0 0,0-5-620 0 0,2-1 620 0 0,0 2 94 0 0,-1 2-380 0 0,2-5-48 0 0,-1 0 48 0 0,0 0 572 0 0,0-3 1142 0 0,0 0-2059 0 0,1-4 642 0 0,1-6-954 0 0,-1-5 382 0 0,1 2 502 0 0,0 0-502 0 0,1-3 207 0 0,-1-4-785 0 0,0 4 1658 0 0,0 1-1658 0 0,2-4 407 0 0,1-3 116 0 0,0 6 612 0 0,-1 0-612 0 0,2-3-433 0 0,2-3 286 0 0,-1 5 906 0 0,-1 1-906 0 0,2-2 0 0 0,3-4 372 0 0,-3 5 162 0 0,-1 1-162 0 0,2-2-297 0 0,2-4 138 0 0,-4 6 480 0 0,1 0-480 0 0,1-1 87 0 0,1-2-158 0 0,-2 6 622 0 0,0-1-622 0 0,0-1 568 0 0,3 0-209 0 0,-4 2-96 0 0,1 2 96 0 0,1-1-101 0 0,1 0-133 0 0,-2 3 372 0 0,-1 0-372 0 0,2 2 1017 0 0,2 1-402 0 0,-4 1-858 0 0,1 0 858 0 0,1 3-8 0 0,-3-2-666 0 0,0 1 490 0 0,-1 5-4 0 0,0 6-153 0 0,-1-4-176 0 0,-1 1 176 0 0,-1 3-16 0 0,0 5-5 0 0,0-7-134 0 0,0 1 134 0 0,0 2-29 0 0,2 3 93 0 0,-1-5-262 0 0,1-1 262 0 0,0 0 179 0 0,0 3 30 0 0,0-5-680 0 0,-1-1 680 0 0,0 2-264 0 0,-1 1 6 0 0,0-4-164 0 0,0-1 164 0 0,2 1 722 0 0,1 2-341 0 0,0-3-926 0 0,-1-1 926 0 0,2 2 30 0 0,2-1-389 0 0,-2-1-208 0 0,1-2 208 0 0,1-1 954 0 0,5-1-362 0 0,-5 0-1392 0 0,2-1 1392 0 0,4-1-237 0 0,4-3-595 0 0,-5 2 272 0 0,0-3-272 0 0,5-2 474 0 0,7-5 67 0 0,-8 4-810 0 0,1-1 810 0 0,1-3-1907 0 0,6-4 852 0 0,-9 4 1300 0 0,1 1-1300 0 0,4-3 424 0 0,3-5 177 0 0,-6 6 98 0 0,-2 0-98 0 0,4-3-561 0 0,3-3 232 0 0,-6 6 756 0 0,-2 0-756 0 0,2-3 227 0 0,1-4-113 0 0,-5 5 528 0 0,-2 2-528 0 0,0-2-1033 0 0,0-1 398 0 0,-3 5 1798 0 0,-1 2-1798 0 0,2-2 318 0 0,1-1-96 0 0,-3 3 1354 0 0,0 1-1354 0 0,0 0-930 0 0,-2 8 1607 0 0</inkml:trace>
  <inkml:trace contextRef="#ctx0" brushRef="#br0" timeOffset="36.47">5907 78 3276 0 0,'-2'0'0'0'0,"-4"0"0"0"0,-2 0 5637 0 0,-2 0-1000 0 0,-2 0 2328 0 0,12 0-24204 0 0,5 0 17239 0 0,-2 0 0 0 0,-3 0 5637 0 0,-4 0-1000 0 0,-3 0 2328 0 0,-4 0-10134 0 0,4 0 3190 0 0,0 0-42 0 0,-1-20 21 0 0</inkml:trace>
</inkml:ink>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821C0D47-03CE-4B91-B25D-E77DA1F9A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MOBIS_PROJEKT_TEAM_nn.dotx</Template>
  <TotalTime>0</TotalTime>
  <Pages>18</Pages>
  <Words>4089</Words>
  <Characters>25766</Characters>
  <Application>Microsoft Office Word</Application>
  <DocSecurity>0</DocSecurity>
  <Lines>214</Lines>
  <Paragraphs>59</Paragraphs>
  <ScaleCrop>false</ScaleCrop>
  <Company/>
  <LinksUpToDate>false</LinksUpToDate>
  <CharactersWithSpaces>29796</CharactersWithSpaces>
  <SharedDoc>false</SharedDoc>
  <HLinks>
    <vt:vector size="126" baseType="variant">
      <vt:variant>
        <vt:i4>1507379</vt:i4>
      </vt:variant>
      <vt:variant>
        <vt:i4>122</vt:i4>
      </vt:variant>
      <vt:variant>
        <vt:i4>0</vt:i4>
      </vt:variant>
      <vt:variant>
        <vt:i4>5</vt:i4>
      </vt:variant>
      <vt:variant>
        <vt:lpwstr/>
      </vt:variant>
      <vt:variant>
        <vt:lpwstr>_Toc222516214</vt:lpwstr>
      </vt:variant>
      <vt:variant>
        <vt:i4>1507379</vt:i4>
      </vt:variant>
      <vt:variant>
        <vt:i4>116</vt:i4>
      </vt:variant>
      <vt:variant>
        <vt:i4>0</vt:i4>
      </vt:variant>
      <vt:variant>
        <vt:i4>5</vt:i4>
      </vt:variant>
      <vt:variant>
        <vt:lpwstr/>
      </vt:variant>
      <vt:variant>
        <vt:lpwstr>_Toc222516213</vt:lpwstr>
      </vt:variant>
      <vt:variant>
        <vt:i4>1507379</vt:i4>
      </vt:variant>
      <vt:variant>
        <vt:i4>110</vt:i4>
      </vt:variant>
      <vt:variant>
        <vt:i4>0</vt:i4>
      </vt:variant>
      <vt:variant>
        <vt:i4>5</vt:i4>
      </vt:variant>
      <vt:variant>
        <vt:lpwstr/>
      </vt:variant>
      <vt:variant>
        <vt:lpwstr>_Toc222516212</vt:lpwstr>
      </vt:variant>
      <vt:variant>
        <vt:i4>1507379</vt:i4>
      </vt:variant>
      <vt:variant>
        <vt:i4>104</vt:i4>
      </vt:variant>
      <vt:variant>
        <vt:i4>0</vt:i4>
      </vt:variant>
      <vt:variant>
        <vt:i4>5</vt:i4>
      </vt:variant>
      <vt:variant>
        <vt:lpwstr/>
      </vt:variant>
      <vt:variant>
        <vt:lpwstr>_Toc222516211</vt:lpwstr>
      </vt:variant>
      <vt:variant>
        <vt:i4>1507379</vt:i4>
      </vt:variant>
      <vt:variant>
        <vt:i4>98</vt:i4>
      </vt:variant>
      <vt:variant>
        <vt:i4>0</vt:i4>
      </vt:variant>
      <vt:variant>
        <vt:i4>5</vt:i4>
      </vt:variant>
      <vt:variant>
        <vt:lpwstr/>
      </vt:variant>
      <vt:variant>
        <vt:lpwstr>_Toc222516210</vt:lpwstr>
      </vt:variant>
      <vt:variant>
        <vt:i4>1441843</vt:i4>
      </vt:variant>
      <vt:variant>
        <vt:i4>92</vt:i4>
      </vt:variant>
      <vt:variant>
        <vt:i4>0</vt:i4>
      </vt:variant>
      <vt:variant>
        <vt:i4>5</vt:i4>
      </vt:variant>
      <vt:variant>
        <vt:lpwstr/>
      </vt:variant>
      <vt:variant>
        <vt:lpwstr>_Toc222516209</vt:lpwstr>
      </vt:variant>
      <vt:variant>
        <vt:i4>1441843</vt:i4>
      </vt:variant>
      <vt:variant>
        <vt:i4>86</vt:i4>
      </vt:variant>
      <vt:variant>
        <vt:i4>0</vt:i4>
      </vt:variant>
      <vt:variant>
        <vt:i4>5</vt:i4>
      </vt:variant>
      <vt:variant>
        <vt:lpwstr/>
      </vt:variant>
      <vt:variant>
        <vt:lpwstr>_Toc222516208</vt:lpwstr>
      </vt:variant>
      <vt:variant>
        <vt:i4>1441843</vt:i4>
      </vt:variant>
      <vt:variant>
        <vt:i4>80</vt:i4>
      </vt:variant>
      <vt:variant>
        <vt:i4>0</vt:i4>
      </vt:variant>
      <vt:variant>
        <vt:i4>5</vt:i4>
      </vt:variant>
      <vt:variant>
        <vt:lpwstr/>
      </vt:variant>
      <vt:variant>
        <vt:lpwstr>_Toc222516207</vt:lpwstr>
      </vt:variant>
      <vt:variant>
        <vt:i4>1441843</vt:i4>
      </vt:variant>
      <vt:variant>
        <vt:i4>74</vt:i4>
      </vt:variant>
      <vt:variant>
        <vt:i4>0</vt:i4>
      </vt:variant>
      <vt:variant>
        <vt:i4>5</vt:i4>
      </vt:variant>
      <vt:variant>
        <vt:lpwstr/>
      </vt:variant>
      <vt:variant>
        <vt:lpwstr>_Toc222516206</vt:lpwstr>
      </vt:variant>
      <vt:variant>
        <vt:i4>1441843</vt:i4>
      </vt:variant>
      <vt:variant>
        <vt:i4>68</vt:i4>
      </vt:variant>
      <vt:variant>
        <vt:i4>0</vt:i4>
      </vt:variant>
      <vt:variant>
        <vt:i4>5</vt:i4>
      </vt:variant>
      <vt:variant>
        <vt:lpwstr/>
      </vt:variant>
      <vt:variant>
        <vt:lpwstr>_Toc222516205</vt:lpwstr>
      </vt:variant>
      <vt:variant>
        <vt:i4>1441843</vt:i4>
      </vt:variant>
      <vt:variant>
        <vt:i4>62</vt:i4>
      </vt:variant>
      <vt:variant>
        <vt:i4>0</vt:i4>
      </vt:variant>
      <vt:variant>
        <vt:i4>5</vt:i4>
      </vt:variant>
      <vt:variant>
        <vt:lpwstr/>
      </vt:variant>
      <vt:variant>
        <vt:lpwstr>_Toc222516204</vt:lpwstr>
      </vt:variant>
      <vt:variant>
        <vt:i4>1441843</vt:i4>
      </vt:variant>
      <vt:variant>
        <vt:i4>56</vt:i4>
      </vt:variant>
      <vt:variant>
        <vt:i4>0</vt:i4>
      </vt:variant>
      <vt:variant>
        <vt:i4>5</vt:i4>
      </vt:variant>
      <vt:variant>
        <vt:lpwstr/>
      </vt:variant>
      <vt:variant>
        <vt:lpwstr>_Toc222516203</vt:lpwstr>
      </vt:variant>
      <vt:variant>
        <vt:i4>1441843</vt:i4>
      </vt:variant>
      <vt:variant>
        <vt:i4>50</vt:i4>
      </vt:variant>
      <vt:variant>
        <vt:i4>0</vt:i4>
      </vt:variant>
      <vt:variant>
        <vt:i4>5</vt:i4>
      </vt:variant>
      <vt:variant>
        <vt:lpwstr/>
      </vt:variant>
      <vt:variant>
        <vt:lpwstr>_Toc222516202</vt:lpwstr>
      </vt:variant>
      <vt:variant>
        <vt:i4>1441843</vt:i4>
      </vt:variant>
      <vt:variant>
        <vt:i4>44</vt:i4>
      </vt:variant>
      <vt:variant>
        <vt:i4>0</vt:i4>
      </vt:variant>
      <vt:variant>
        <vt:i4>5</vt:i4>
      </vt:variant>
      <vt:variant>
        <vt:lpwstr/>
      </vt:variant>
      <vt:variant>
        <vt:lpwstr>_Toc222516201</vt:lpwstr>
      </vt:variant>
      <vt:variant>
        <vt:i4>1441843</vt:i4>
      </vt:variant>
      <vt:variant>
        <vt:i4>38</vt:i4>
      </vt:variant>
      <vt:variant>
        <vt:i4>0</vt:i4>
      </vt:variant>
      <vt:variant>
        <vt:i4>5</vt:i4>
      </vt:variant>
      <vt:variant>
        <vt:lpwstr/>
      </vt:variant>
      <vt:variant>
        <vt:lpwstr>_Toc222516200</vt:lpwstr>
      </vt:variant>
      <vt:variant>
        <vt:i4>2031664</vt:i4>
      </vt:variant>
      <vt:variant>
        <vt:i4>32</vt:i4>
      </vt:variant>
      <vt:variant>
        <vt:i4>0</vt:i4>
      </vt:variant>
      <vt:variant>
        <vt:i4>5</vt:i4>
      </vt:variant>
      <vt:variant>
        <vt:lpwstr/>
      </vt:variant>
      <vt:variant>
        <vt:lpwstr>_Toc222516199</vt:lpwstr>
      </vt:variant>
      <vt:variant>
        <vt:i4>2031664</vt:i4>
      </vt:variant>
      <vt:variant>
        <vt:i4>26</vt:i4>
      </vt:variant>
      <vt:variant>
        <vt:i4>0</vt:i4>
      </vt:variant>
      <vt:variant>
        <vt:i4>5</vt:i4>
      </vt:variant>
      <vt:variant>
        <vt:lpwstr/>
      </vt:variant>
      <vt:variant>
        <vt:lpwstr>_Toc222516198</vt:lpwstr>
      </vt:variant>
      <vt:variant>
        <vt:i4>2031664</vt:i4>
      </vt:variant>
      <vt:variant>
        <vt:i4>20</vt:i4>
      </vt:variant>
      <vt:variant>
        <vt:i4>0</vt:i4>
      </vt:variant>
      <vt:variant>
        <vt:i4>5</vt:i4>
      </vt:variant>
      <vt:variant>
        <vt:lpwstr/>
      </vt:variant>
      <vt:variant>
        <vt:lpwstr>_Toc222516197</vt:lpwstr>
      </vt:variant>
      <vt:variant>
        <vt:i4>2031664</vt:i4>
      </vt:variant>
      <vt:variant>
        <vt:i4>14</vt:i4>
      </vt:variant>
      <vt:variant>
        <vt:i4>0</vt:i4>
      </vt:variant>
      <vt:variant>
        <vt:i4>5</vt:i4>
      </vt:variant>
      <vt:variant>
        <vt:lpwstr/>
      </vt:variant>
      <vt:variant>
        <vt:lpwstr>_Toc222516196</vt:lpwstr>
      </vt:variant>
      <vt:variant>
        <vt:i4>2031664</vt:i4>
      </vt:variant>
      <vt:variant>
        <vt:i4>8</vt:i4>
      </vt:variant>
      <vt:variant>
        <vt:i4>0</vt:i4>
      </vt:variant>
      <vt:variant>
        <vt:i4>5</vt:i4>
      </vt:variant>
      <vt:variant>
        <vt:lpwstr/>
      </vt:variant>
      <vt:variant>
        <vt:lpwstr>_Toc222516195</vt:lpwstr>
      </vt:variant>
      <vt:variant>
        <vt:i4>2031664</vt:i4>
      </vt:variant>
      <vt:variant>
        <vt:i4>2</vt:i4>
      </vt:variant>
      <vt:variant>
        <vt:i4>0</vt:i4>
      </vt:variant>
      <vt:variant>
        <vt:i4>5</vt:i4>
      </vt:variant>
      <vt:variant>
        <vt:lpwstr/>
      </vt:variant>
      <vt:variant>
        <vt:lpwstr>_Toc222516194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MuhammedEmin</dc:creator>
  <cp:keywords/>
  <cp:lastModifiedBy>Meersaed, Sana</cp:lastModifiedBy>
  <cp:revision>4</cp:revision>
  <cp:lastPrinted>2026-02-20T22:26:00Z</cp:lastPrinted>
  <dcterms:created xsi:type="dcterms:W3CDTF">2026-02-20T22:26:00Z</dcterms:created>
  <dcterms:modified xsi:type="dcterms:W3CDTF">2026-06-11T15:15:00Z</dcterms:modified>
</cp:coreProperties>
</file>